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E84EE">
      <w:r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8"/>
        </w:rPr>
        <w:tab/>
      </w:r>
      <w:r>
        <w:rPr>
          <w:rFonts w:hint="eastAsia"/>
          <w:b/>
          <w:bCs/>
          <w:sz w:val="44"/>
          <w:szCs w:val="44"/>
        </w:rPr>
        <w:t>数理逻辑习题</w:t>
      </w:r>
      <w:r>
        <w:rPr>
          <w:rFonts w:hint="eastAsia"/>
        </w:rPr>
        <w:t xml:space="preserve">                          </w:t>
      </w:r>
    </w:p>
    <w:p w14:paraId="2CA337F0">
      <w:pPr>
        <w:pStyle w:val="13"/>
        <w:numPr>
          <w:ilvl w:val="0"/>
          <w:numId w:val="1"/>
        </w:numPr>
        <w:ind w:left="573" w:hanging="573" w:firstLineChars="0"/>
        <w:rPr>
          <w:sz w:val="24"/>
          <w:szCs w:val="24"/>
        </w:rPr>
      </w:pPr>
      <w:r>
        <w:rPr>
          <w:rFonts w:hint="eastAsia" w:ascii="黑体" w:eastAsia="黑体"/>
          <w:sz w:val="28"/>
          <w:szCs w:val="28"/>
        </w:rPr>
        <w:t>单选题</w:t>
      </w:r>
      <w:r>
        <w:rPr>
          <w:rFonts w:hint="eastAsia"/>
          <w:sz w:val="24"/>
          <w:szCs w:val="24"/>
        </w:rPr>
        <w:t>（每题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分，共30分）</w:t>
      </w:r>
    </w:p>
    <w:p w14:paraId="1B3C750D">
      <w:pPr>
        <w:tabs>
          <w:tab w:val="right" w:pos="9216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1．下列语句是命题的有 (　 　)</w:t>
      </w:r>
      <w:r>
        <w:rPr>
          <w:rFonts w:ascii="宋体" w:hAnsi="宋体"/>
          <w:sz w:val="24"/>
          <w:szCs w:val="24"/>
        </w:rPr>
        <w:t xml:space="preserve"> 。</w:t>
      </w:r>
      <w:bookmarkStart w:id="0" w:name="_GoBack"/>
      <w:bookmarkEnd w:id="0"/>
    </w:p>
    <w:p w14:paraId="23B80B04">
      <w:pPr>
        <w:tabs>
          <w:tab w:val="left" w:pos="426"/>
          <w:tab w:val="left" w:pos="4395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A.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明年中秋节的晚上会是晴天吗？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B.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position w:val="-6"/>
          <w:sz w:val="24"/>
          <w:szCs w:val="24"/>
          <w:vertAlign w:val="subscript"/>
        </w:rPr>
        <w:drawing>
          <wp:inline distT="0" distB="0" distL="0" distR="0">
            <wp:extent cx="593725" cy="201930"/>
            <wp:effectExtent l="0" t="0" r="0" b="7620"/>
            <wp:docPr id="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121C2">
      <w:pPr>
        <w:tabs>
          <w:tab w:val="left" w:pos="426"/>
          <w:tab w:val="left" w:pos="4395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C.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雪是黑色的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D.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我正在说谎</w:t>
      </w:r>
    </w:p>
    <w:p w14:paraId="65585BE1">
      <w:pPr>
        <w:tabs>
          <w:tab w:val="right" w:pos="9216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2．下列各命题中真值为真的命题有 (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>)</w:t>
      </w:r>
      <w:r>
        <w:rPr>
          <w:rFonts w:ascii="宋体" w:hAnsi="宋体"/>
          <w:sz w:val="24"/>
          <w:szCs w:val="24"/>
        </w:rPr>
        <w:t xml:space="preserve"> 。</w:t>
      </w:r>
    </w:p>
    <w:p w14:paraId="3A8DF037">
      <w:pPr>
        <w:tabs>
          <w:tab w:val="left" w:pos="426"/>
          <w:tab w:val="left" w:pos="4395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A.</w:t>
      </w:r>
      <w:r>
        <w:rPr>
          <w:rFonts w:ascii="宋体" w:hAnsi="宋体"/>
          <w:sz w:val="24"/>
          <w:szCs w:val="24"/>
        </w:rPr>
        <w:t xml:space="preserve"> 2+2=4</w:t>
      </w:r>
      <w:r>
        <w:rPr>
          <w:rFonts w:hint="eastAsia" w:ascii="宋体" w:hAnsi="宋体"/>
          <w:sz w:val="24"/>
          <w:szCs w:val="24"/>
        </w:rPr>
        <w:t>当且仅当</w:t>
      </w:r>
      <w:r>
        <w:rPr>
          <w:rFonts w:ascii="宋体" w:hAnsi="宋体"/>
          <w:sz w:val="24"/>
          <w:szCs w:val="24"/>
        </w:rPr>
        <w:t>3</w:t>
      </w:r>
      <w:r>
        <w:rPr>
          <w:rFonts w:hint="eastAsia" w:ascii="宋体" w:hAnsi="宋体"/>
          <w:sz w:val="24"/>
          <w:szCs w:val="24"/>
        </w:rPr>
        <w:t>是偶数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B.</w:t>
      </w:r>
      <w:r>
        <w:rPr>
          <w:rFonts w:ascii="宋体" w:hAnsi="宋体"/>
          <w:sz w:val="24"/>
          <w:szCs w:val="24"/>
        </w:rPr>
        <w:t xml:space="preserve"> 2+2=4</w:t>
      </w:r>
      <w:r>
        <w:rPr>
          <w:rFonts w:hint="eastAsia" w:ascii="宋体" w:hAnsi="宋体"/>
          <w:sz w:val="24"/>
          <w:szCs w:val="24"/>
        </w:rPr>
        <w:t>当且仅当</w:t>
      </w:r>
      <w:r>
        <w:rPr>
          <w:rFonts w:ascii="宋体" w:hAnsi="宋体"/>
          <w:sz w:val="24"/>
          <w:szCs w:val="24"/>
        </w:rPr>
        <w:t>3</w:t>
      </w:r>
      <w:r>
        <w:rPr>
          <w:rFonts w:hint="eastAsia" w:ascii="宋体" w:hAnsi="宋体"/>
          <w:sz w:val="24"/>
          <w:szCs w:val="24"/>
        </w:rPr>
        <w:t>不是奇数</w:t>
      </w:r>
    </w:p>
    <w:p w14:paraId="3D95FD82">
      <w:pPr>
        <w:tabs>
          <w:tab w:val="left" w:pos="426"/>
          <w:tab w:val="left" w:pos="4395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C.</w:t>
      </w:r>
      <w:r>
        <w:rPr>
          <w:rFonts w:ascii="宋体" w:hAnsi="宋体"/>
          <w:sz w:val="24"/>
          <w:szCs w:val="24"/>
        </w:rPr>
        <w:t xml:space="preserve"> 2+2</w:t>
      </w:r>
      <w:r>
        <w:rPr>
          <w:rFonts w:hint="eastAsia" w:ascii="宋体" w:hAnsi="宋体"/>
          <w:sz w:val="24"/>
          <w:szCs w:val="24"/>
        </w:rPr>
        <w:t>≠</w:t>
      </w:r>
      <w:r>
        <w:rPr>
          <w:rFonts w:ascii="宋体" w:hAnsi="宋体"/>
          <w:sz w:val="24"/>
          <w:szCs w:val="24"/>
        </w:rPr>
        <w:t>4</w:t>
      </w:r>
      <w:r>
        <w:rPr>
          <w:rFonts w:hint="eastAsia" w:ascii="宋体" w:hAnsi="宋体"/>
          <w:sz w:val="24"/>
          <w:szCs w:val="24"/>
        </w:rPr>
        <w:t>当且仅当</w:t>
      </w:r>
      <w:r>
        <w:rPr>
          <w:rFonts w:ascii="宋体" w:hAnsi="宋体"/>
          <w:sz w:val="24"/>
          <w:szCs w:val="24"/>
        </w:rPr>
        <w:t>3</w:t>
      </w:r>
      <w:r>
        <w:rPr>
          <w:rFonts w:hint="eastAsia" w:ascii="宋体" w:hAnsi="宋体"/>
          <w:sz w:val="24"/>
          <w:szCs w:val="24"/>
        </w:rPr>
        <w:t>是奇数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D.</w:t>
      </w:r>
      <w:r>
        <w:rPr>
          <w:rFonts w:ascii="宋体" w:hAnsi="宋体"/>
          <w:sz w:val="24"/>
          <w:szCs w:val="24"/>
        </w:rPr>
        <w:t xml:space="preserve"> 2+2</w:t>
      </w:r>
      <w:r>
        <w:rPr>
          <w:rFonts w:hint="eastAsia" w:ascii="宋体" w:hAnsi="宋体"/>
          <w:sz w:val="24"/>
          <w:szCs w:val="24"/>
        </w:rPr>
        <w:t>≠</w:t>
      </w:r>
      <w:r>
        <w:rPr>
          <w:rFonts w:ascii="宋体" w:hAnsi="宋体"/>
          <w:sz w:val="24"/>
          <w:szCs w:val="24"/>
        </w:rPr>
        <w:t>4</w:t>
      </w:r>
      <w:r>
        <w:rPr>
          <w:rFonts w:hint="eastAsia" w:ascii="宋体" w:hAnsi="宋体"/>
          <w:sz w:val="24"/>
          <w:szCs w:val="24"/>
        </w:rPr>
        <w:t>当且仅当</w:t>
      </w:r>
      <w:r>
        <w:rPr>
          <w:rFonts w:ascii="宋体" w:hAnsi="宋体"/>
          <w:sz w:val="24"/>
          <w:szCs w:val="24"/>
        </w:rPr>
        <w:t>3</w:t>
      </w:r>
      <w:r>
        <w:rPr>
          <w:rFonts w:hint="eastAsia" w:ascii="宋体" w:hAnsi="宋体"/>
          <w:sz w:val="24"/>
          <w:szCs w:val="24"/>
        </w:rPr>
        <w:t>不是奇数</w:t>
      </w:r>
    </w:p>
    <w:p w14:paraId="4F460A65">
      <w:pPr>
        <w:snapToGrid w:val="0"/>
        <w:spacing w:line="288" w:lineRule="auto"/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3．下面哪个联结词运算不可交换（ 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 ）</w:t>
      </w:r>
      <w:r>
        <w:rPr>
          <w:rFonts w:ascii="宋体" w:hAnsi="宋体"/>
          <w:sz w:val="24"/>
          <w:szCs w:val="24"/>
        </w:rPr>
        <w:t>。</w:t>
      </w:r>
    </w:p>
    <w:p w14:paraId="1E867FDB">
      <w:pPr>
        <w:snapToGrid w:val="0"/>
        <w:spacing w:line="288" w:lineRule="auto"/>
        <w:ind w:firstLine="240" w:firstLineChars="100"/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A． </w:t>
      </w:r>
      <w:r>
        <w:rPr>
          <w:rFonts w:ascii="宋体" w:hAnsi="宋体"/>
          <w:sz w:val="24"/>
          <w:szCs w:val="24"/>
        </w:rPr>
        <w:sym w:font="Symbol" w:char="F0D9"/>
      </w:r>
      <w:r>
        <w:rPr>
          <w:rFonts w:hint="eastAsia" w:ascii="宋体" w:hAnsi="宋体"/>
          <w:sz w:val="24"/>
          <w:szCs w:val="24"/>
        </w:rPr>
        <w:t>；     B．</w:t>
      </w:r>
      <w:r>
        <w:rPr>
          <w:rFonts w:ascii="宋体" w:hAnsi="宋体"/>
          <w:sz w:val="24"/>
          <w:szCs w:val="24"/>
        </w:rPr>
        <w:sym w:font="Symbol" w:char="F0AE"/>
      </w:r>
      <w:r>
        <w:rPr>
          <w:rFonts w:hint="eastAsia" w:ascii="宋体" w:hAnsi="宋体"/>
          <w:sz w:val="24"/>
          <w:szCs w:val="24"/>
        </w:rPr>
        <w:t xml:space="preserve">       C．</w:t>
      </w:r>
      <w:r>
        <w:rPr>
          <w:rFonts w:ascii="宋体" w:hAnsi="宋体"/>
          <w:sz w:val="24"/>
          <w:szCs w:val="24"/>
        </w:rPr>
        <w:sym w:font="Symbol" w:char="F0DA"/>
      </w:r>
      <w:r>
        <w:rPr>
          <w:rFonts w:hint="eastAsia" w:ascii="宋体" w:hAnsi="宋体"/>
          <w:sz w:val="24"/>
          <w:szCs w:val="24"/>
        </w:rPr>
        <w:t xml:space="preserve">         D．</w:t>
      </w:r>
      <w:r>
        <w:rPr>
          <w:rFonts w:ascii="宋体" w:hAnsi="宋体"/>
          <w:sz w:val="24"/>
          <w:szCs w:val="24"/>
        </w:rPr>
        <w:sym w:font="Symbol" w:char="F0AB"/>
      </w:r>
    </w:p>
    <w:p w14:paraId="3DED9C06">
      <w:pPr>
        <w:tabs>
          <w:tab w:val="right" w:pos="9216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4．下列公式是重言式的有 (　 　)</w:t>
      </w:r>
      <w:r>
        <w:rPr>
          <w:rFonts w:ascii="宋体" w:hAnsi="宋体"/>
          <w:sz w:val="24"/>
          <w:szCs w:val="24"/>
        </w:rPr>
        <w:t xml:space="preserve"> 。</w:t>
      </w:r>
    </w:p>
    <w:p w14:paraId="38883E20">
      <w:pPr>
        <w:tabs>
          <w:tab w:val="left" w:pos="426"/>
          <w:tab w:val="left" w:pos="4395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A.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position w:val="-6"/>
          <w:sz w:val="24"/>
          <w:szCs w:val="24"/>
          <w:vertAlign w:val="subscript"/>
        </w:rPr>
        <w:drawing>
          <wp:inline distT="0" distB="0" distL="0" distR="0">
            <wp:extent cx="712470" cy="201930"/>
            <wp:effectExtent l="0" t="0" r="0" b="7620"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B.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position w:val="-6"/>
          <w:sz w:val="24"/>
          <w:szCs w:val="24"/>
          <w:vertAlign w:val="subscript"/>
        </w:rPr>
        <w:drawing>
          <wp:inline distT="0" distB="0" distL="0" distR="0">
            <wp:extent cx="843280" cy="201930"/>
            <wp:effectExtent l="0" t="0" r="0" b="7620"/>
            <wp:docPr id="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28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C.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position w:val="-6"/>
          <w:sz w:val="24"/>
          <w:szCs w:val="24"/>
          <w:vertAlign w:val="subscript"/>
        </w:rPr>
        <w:drawing>
          <wp:inline distT="0" distB="0" distL="0" distR="0">
            <wp:extent cx="949960" cy="201930"/>
            <wp:effectExtent l="0" t="0" r="2540" b="7620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D.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position w:val="-6"/>
          <w:sz w:val="24"/>
          <w:szCs w:val="24"/>
          <w:vertAlign w:val="subscript"/>
        </w:rPr>
        <w:drawing>
          <wp:inline distT="0" distB="0" distL="0" distR="0">
            <wp:extent cx="926465" cy="201930"/>
            <wp:effectExtent l="0" t="0" r="6985" b="7620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646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108B6">
      <w:pPr>
        <w:tabs>
          <w:tab w:val="right" w:pos="9216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5．命题公式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position w:val="-6"/>
          <w:sz w:val="24"/>
          <w:szCs w:val="24"/>
        </w:rPr>
        <w:drawing>
          <wp:inline distT="0" distB="0" distL="0" distR="0">
            <wp:extent cx="1496060" cy="201930"/>
            <wp:effectExtent l="0" t="0" r="8890" b="7620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4"/>
          <w:szCs w:val="24"/>
        </w:rPr>
        <w:t>成真赋值的个数为 (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>)</w:t>
      </w:r>
      <w:r>
        <w:rPr>
          <w:rFonts w:ascii="宋体" w:hAnsi="宋体"/>
          <w:sz w:val="24"/>
          <w:szCs w:val="24"/>
        </w:rPr>
        <w:t xml:space="preserve"> 。</w:t>
      </w:r>
    </w:p>
    <w:p w14:paraId="47A728E5">
      <w:pPr>
        <w:tabs>
          <w:tab w:val="left" w:pos="426"/>
          <w:tab w:val="left" w:pos="4395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A.</w:t>
      </w:r>
      <w:r>
        <w:rPr>
          <w:rFonts w:ascii="宋体" w:hAnsi="宋体"/>
          <w:sz w:val="24"/>
          <w:szCs w:val="24"/>
        </w:rPr>
        <w:t xml:space="preserve"> 0       </w:t>
      </w:r>
      <w:r>
        <w:rPr>
          <w:rFonts w:hint="eastAsia" w:ascii="宋体" w:hAnsi="宋体"/>
          <w:sz w:val="24"/>
          <w:szCs w:val="24"/>
        </w:rPr>
        <w:t>B.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1</w:t>
      </w:r>
      <w:r>
        <w:rPr>
          <w:rFonts w:ascii="宋体" w:hAnsi="宋体"/>
          <w:sz w:val="24"/>
          <w:szCs w:val="24"/>
        </w:rPr>
        <w:t xml:space="preserve">        </w:t>
      </w:r>
      <w:r>
        <w:rPr>
          <w:rFonts w:hint="eastAsia" w:ascii="宋体" w:hAnsi="宋体"/>
          <w:sz w:val="24"/>
          <w:szCs w:val="24"/>
        </w:rPr>
        <w:t>C.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2</w:t>
      </w:r>
      <w:r>
        <w:rPr>
          <w:rFonts w:ascii="宋体" w:hAnsi="宋体"/>
          <w:sz w:val="24"/>
          <w:szCs w:val="24"/>
        </w:rPr>
        <w:t xml:space="preserve">       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D.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3</w:t>
      </w:r>
    </w:p>
    <w:p w14:paraId="7E023BE6">
      <w:pPr>
        <w:snapToGrid w:val="0"/>
        <w:spacing w:line="288" w:lineRule="auto"/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6．命题公式</w:t>
      </w:r>
      <w:r>
        <w:rPr>
          <w:rFonts w:hint="eastAsia" w:ascii="宋体" w:hAnsi="宋体"/>
          <w:sz w:val="24"/>
          <w:szCs w:val="24"/>
        </w:rPr>
        <w:sym w:font="Symbol" w:char="F0D8"/>
      </w:r>
      <w:r>
        <w:rPr>
          <w:rFonts w:hint="eastAsia" w:ascii="宋体" w:hAnsi="宋体"/>
          <w:sz w:val="24"/>
          <w:szCs w:val="24"/>
        </w:rPr>
        <w:t>(P</w:t>
      </w:r>
      <w:r>
        <w:rPr>
          <w:rFonts w:hint="eastAsia" w:ascii="宋体" w:hAnsi="宋体"/>
          <w:sz w:val="24"/>
          <w:szCs w:val="24"/>
        </w:rPr>
        <w:sym w:font="Symbol" w:char="F0AE"/>
      </w:r>
      <w:r>
        <w:rPr>
          <w:rFonts w:hint="eastAsia" w:ascii="宋体" w:hAnsi="宋体"/>
          <w:sz w:val="24"/>
          <w:szCs w:val="24"/>
        </w:rPr>
        <w:t xml:space="preserve">Q)的主析取范式编码为 ( 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 )</w:t>
      </w:r>
      <w:r>
        <w:rPr>
          <w:rFonts w:ascii="宋体" w:hAnsi="宋体"/>
          <w:sz w:val="24"/>
          <w:szCs w:val="24"/>
        </w:rPr>
        <w:t xml:space="preserve"> 。</w:t>
      </w:r>
    </w:p>
    <w:p w14:paraId="69E3DF06">
      <w:pPr>
        <w:tabs>
          <w:tab w:val="left" w:pos="720"/>
        </w:tabs>
        <w:snapToGrid w:val="0"/>
        <w:spacing w:line="288" w:lineRule="auto"/>
        <w:ind w:left="2" w:firstLine="357" w:firstLineChars="149"/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A．</w:t>
      </w:r>
      <w:r>
        <w:rPr>
          <w:rFonts w:ascii="宋体" w:hAnsi="宋体"/>
          <w:position w:val="-12"/>
          <w:sz w:val="24"/>
          <w:szCs w:val="24"/>
        </w:rPr>
        <w:object>
          <v:shape id="_x0000_i1025" o:spt="75" type="#_x0000_t75" style="height:18.7pt;width:74.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       B．</w:t>
      </w:r>
      <w:r>
        <w:rPr>
          <w:rFonts w:ascii="宋体" w:hAnsi="宋体"/>
          <w:position w:val="-12"/>
          <w:sz w:val="24"/>
          <w:szCs w:val="24"/>
        </w:rPr>
        <w:object>
          <v:shape id="_x0000_i1026" o:spt="75" type="#_x0000_t75" style="height:18.7pt;width:20.5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5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∨</w:t>
      </w:r>
      <w:r>
        <w:rPr>
          <w:rFonts w:ascii="宋体" w:hAnsi="宋体"/>
          <w:position w:val="-12"/>
          <w:sz w:val="24"/>
          <w:szCs w:val="24"/>
        </w:rPr>
        <w:object>
          <v:shape id="_x0000_i1027" o:spt="75" type="#_x0000_t75" style="height:18.7pt;width:18.7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  <w:vertAlign w:val="subscript"/>
        </w:rPr>
        <w:t xml:space="preserve">      </w:t>
      </w:r>
      <w:r>
        <w:rPr>
          <w:rFonts w:hint="eastAsia" w:ascii="宋体" w:hAnsi="宋体"/>
          <w:sz w:val="24"/>
          <w:szCs w:val="24"/>
        </w:rPr>
        <w:t xml:space="preserve">    C．</w:t>
      </w:r>
      <w:r>
        <w:rPr>
          <w:rFonts w:ascii="宋体" w:hAnsi="宋体"/>
          <w:position w:val="-12"/>
          <w:sz w:val="24"/>
          <w:szCs w:val="24"/>
        </w:rPr>
        <w:object>
          <v:shape id="_x0000_i1028" o:spt="75" type="#_x0000_t75" style="height:18.7pt;width:20.5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9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          D．</w:t>
      </w:r>
      <w:r>
        <w:rPr>
          <w:rFonts w:ascii="宋体" w:hAnsi="宋体"/>
          <w:position w:val="-12"/>
          <w:sz w:val="24"/>
          <w:szCs w:val="24"/>
        </w:rPr>
        <w:object>
          <v:shape id="_x0000_i1029" o:spt="75" type="#_x0000_t75" style="height:18.7pt;width:18.7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</w:p>
    <w:p w14:paraId="3E970729">
      <w:pPr>
        <w:tabs>
          <w:tab w:val="right" w:pos="9216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7．命题公式</w:t>
      </w:r>
      <w:r>
        <w:rPr>
          <w:rFonts w:ascii="宋体" w:hAnsi="宋体"/>
          <w:position w:val="-6"/>
          <w:sz w:val="24"/>
          <w:szCs w:val="24"/>
          <w:vertAlign w:val="subscript"/>
        </w:rPr>
        <w:drawing>
          <wp:inline distT="0" distB="0" distL="0" distR="0">
            <wp:extent cx="937895" cy="201930"/>
            <wp:effectExtent l="0" t="0" r="0" b="7620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37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4"/>
          <w:szCs w:val="24"/>
        </w:rPr>
        <w:t>的主合取范式中含极大项的个数为(　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　)</w:t>
      </w:r>
      <w:r>
        <w:rPr>
          <w:rFonts w:ascii="宋体" w:hAnsi="宋体"/>
          <w:sz w:val="24"/>
          <w:szCs w:val="24"/>
        </w:rPr>
        <w:t xml:space="preserve"> 。</w:t>
      </w:r>
    </w:p>
    <w:p w14:paraId="52600A69">
      <w:pPr>
        <w:tabs>
          <w:tab w:val="left" w:pos="426"/>
          <w:tab w:val="left" w:pos="4395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A.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1</w:t>
      </w:r>
      <w:r>
        <w:rPr>
          <w:rFonts w:ascii="宋体" w:hAnsi="宋体"/>
          <w:sz w:val="24"/>
          <w:szCs w:val="24"/>
        </w:rPr>
        <w:t xml:space="preserve">       </w:t>
      </w:r>
      <w:r>
        <w:rPr>
          <w:rFonts w:hint="eastAsia" w:ascii="宋体" w:hAnsi="宋体"/>
          <w:sz w:val="24"/>
          <w:szCs w:val="24"/>
        </w:rPr>
        <w:t>B.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2</w:t>
      </w:r>
      <w:r>
        <w:rPr>
          <w:rFonts w:ascii="宋体" w:hAnsi="宋体"/>
          <w:sz w:val="24"/>
          <w:szCs w:val="24"/>
        </w:rPr>
        <w:t xml:space="preserve">        </w:t>
      </w:r>
      <w:r>
        <w:rPr>
          <w:rFonts w:hint="eastAsia" w:ascii="宋体" w:hAnsi="宋体"/>
          <w:sz w:val="24"/>
          <w:szCs w:val="24"/>
        </w:rPr>
        <w:t>C.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3</w:t>
      </w:r>
      <w:r>
        <w:rPr>
          <w:rFonts w:ascii="宋体" w:hAnsi="宋体"/>
          <w:sz w:val="24"/>
          <w:szCs w:val="24"/>
        </w:rPr>
        <w:t xml:space="preserve">       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D.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4</w:t>
      </w:r>
    </w:p>
    <w:p w14:paraId="6F4FD977">
      <w:pPr>
        <w:snapToGrid w:val="0"/>
        <w:spacing w:line="288" w:lineRule="auto"/>
        <w:ind w:left="480" w:hanging="480" w:hangingChars="200"/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8.</w:t>
      </w:r>
      <w:r>
        <w:rPr>
          <w:rFonts w:ascii="宋体" w:hAnsi="宋体"/>
          <w:sz w:val="24"/>
          <w:szCs w:val="24"/>
        </w:rPr>
        <w:t>令P：今天下雪了，Q：路滑，则命题“虽然今天下雪了，但是路不滑”可符号化为（    ）。</w:t>
      </w:r>
    </w:p>
    <w:p w14:paraId="34DAE5DE">
      <w:pPr>
        <w:snapToGrid w:val="0"/>
        <w:spacing w:line="288" w:lineRule="auto"/>
        <w:ind w:left="478" w:leftChars="228"/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A．P</w:t>
      </w:r>
      <w:r>
        <w:rPr>
          <w:rFonts w:ascii="宋体" w:hAnsi="宋体"/>
          <w:sz w:val="24"/>
          <w:szCs w:val="24"/>
        </w:rPr>
        <w:sym w:font="Symbol" w:char="F0AE"/>
      </w:r>
      <w:r>
        <w:rPr>
          <w:rFonts w:ascii="宋体" w:hAnsi="宋体"/>
          <w:sz w:val="24"/>
          <w:szCs w:val="24"/>
        </w:rPr>
        <w:t xml:space="preserve">┐Q </w:t>
      </w:r>
      <w:r>
        <w:rPr>
          <w:rFonts w:hint="eastAsia" w:ascii="宋体" w:hAnsi="宋体"/>
          <w:sz w:val="24"/>
          <w:szCs w:val="24"/>
        </w:rPr>
        <w:t xml:space="preserve">     </w:t>
      </w:r>
      <w:r>
        <w:rPr>
          <w:rFonts w:ascii="宋体" w:hAnsi="宋体"/>
          <w:sz w:val="24"/>
          <w:szCs w:val="24"/>
        </w:rPr>
        <w:t>B．P∨┐Q</w:t>
      </w:r>
      <w:r>
        <w:rPr>
          <w:rFonts w:hint="eastAsia" w:ascii="宋体" w:hAnsi="宋体"/>
          <w:sz w:val="24"/>
          <w:szCs w:val="24"/>
        </w:rPr>
        <w:t xml:space="preserve">      </w:t>
      </w:r>
      <w:r>
        <w:rPr>
          <w:rFonts w:ascii="宋体" w:hAnsi="宋体"/>
          <w:sz w:val="24"/>
          <w:szCs w:val="24"/>
        </w:rPr>
        <w:t xml:space="preserve">C．P∧Q </w:t>
      </w:r>
      <w:r>
        <w:rPr>
          <w:rFonts w:hint="eastAsia" w:ascii="宋体" w:hAnsi="宋体"/>
          <w:sz w:val="24"/>
          <w:szCs w:val="24"/>
        </w:rPr>
        <w:t xml:space="preserve">       </w:t>
      </w:r>
      <w:r>
        <w:rPr>
          <w:rFonts w:ascii="宋体" w:hAnsi="宋体"/>
          <w:sz w:val="24"/>
          <w:szCs w:val="24"/>
        </w:rPr>
        <w:t>D．P∧┐Q</w:t>
      </w:r>
      <w:r>
        <w:rPr>
          <w:rFonts w:hint="eastAsia" w:ascii="宋体" w:hAnsi="宋体"/>
          <w:sz w:val="24"/>
          <w:szCs w:val="24"/>
        </w:rPr>
        <w:t xml:space="preserve">    </w:t>
      </w:r>
    </w:p>
    <w:p w14:paraId="5420DCC2">
      <w:pPr>
        <w:tabs>
          <w:tab w:val="right" w:pos="9216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9．一个公式在等价意义下，下面（ 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 ）写法是唯一的。</w:t>
      </w:r>
    </w:p>
    <w:p w14:paraId="2887C726">
      <w:pPr>
        <w:tabs>
          <w:tab w:val="left" w:pos="180"/>
        </w:tabs>
        <w:snapToGrid w:val="0"/>
        <w:spacing w:line="288" w:lineRule="auto"/>
        <w:ind w:firstLine="480" w:firstLineChars="200"/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A．</w:t>
      </w:r>
      <w:r>
        <w:rPr>
          <w:rFonts w:hint="eastAsia" w:ascii="宋体" w:hAnsi="宋体"/>
          <w:sz w:val="24"/>
          <w:szCs w:val="24"/>
        </w:rPr>
        <w:t>析取范式</w:t>
      </w:r>
      <w:r>
        <w:rPr>
          <w:rFonts w:ascii="宋体" w:hAnsi="宋体"/>
          <w:sz w:val="24"/>
          <w:szCs w:val="24"/>
        </w:rPr>
        <w:t xml:space="preserve">  B</w:t>
      </w:r>
      <w:r>
        <w:rPr>
          <w:rFonts w:hint="eastAsia" w:ascii="宋体" w:hAnsi="宋体"/>
          <w:sz w:val="24"/>
          <w:szCs w:val="24"/>
        </w:rPr>
        <w:t xml:space="preserve">．合取范式  </w:t>
      </w:r>
      <w:r>
        <w:rPr>
          <w:rFonts w:ascii="宋体" w:hAnsi="宋体"/>
          <w:sz w:val="24"/>
          <w:szCs w:val="24"/>
        </w:rPr>
        <w:t>C</w:t>
      </w:r>
      <w:r>
        <w:rPr>
          <w:rFonts w:hint="eastAsia" w:ascii="宋体" w:hAnsi="宋体"/>
          <w:sz w:val="24"/>
          <w:szCs w:val="24"/>
        </w:rPr>
        <w:t>．主析取范式</w:t>
      </w:r>
      <w:r>
        <w:rPr>
          <w:rFonts w:ascii="宋体" w:hAnsi="宋体"/>
          <w:sz w:val="24"/>
          <w:szCs w:val="24"/>
        </w:rPr>
        <w:t xml:space="preserve">      D</w:t>
      </w:r>
      <w:r>
        <w:rPr>
          <w:rFonts w:hint="eastAsia" w:ascii="宋体" w:hAnsi="宋体"/>
          <w:sz w:val="24"/>
          <w:szCs w:val="24"/>
        </w:rPr>
        <w:t>．以上答案都不对</w:t>
      </w:r>
    </w:p>
    <w:p w14:paraId="202AA27F">
      <w:pPr>
        <w:snapToGrid w:val="0"/>
        <w:spacing w:line="288" w:lineRule="auto"/>
        <w:jc w:val="left"/>
        <w:textAlignment w:val="baseline"/>
        <w:rPr>
          <w:rFonts w:ascii="宋体" w:hAnsi="宋体"/>
          <w:sz w:val="24"/>
          <w:szCs w:val="24"/>
        </w:rPr>
      </w:pPr>
    </w:p>
    <w:p w14:paraId="0BA981E1">
      <w:pPr>
        <w:snapToGrid w:val="0"/>
        <w:spacing w:line="288" w:lineRule="auto"/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10．公式</w:t>
      </w:r>
      <w:r>
        <w:rPr>
          <w:rFonts w:ascii="宋体" w:hAnsi="宋体"/>
          <w:position w:val="-6"/>
          <w:sz w:val="24"/>
          <w:szCs w:val="24"/>
          <w:vertAlign w:val="subscript"/>
        </w:rPr>
        <w:drawing>
          <wp:inline distT="0" distB="0" distL="0" distR="0">
            <wp:extent cx="1377315" cy="201930"/>
            <wp:effectExtent l="0" t="0" r="0" b="7620"/>
            <wp:docPr id="2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731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4"/>
          <w:szCs w:val="24"/>
        </w:rPr>
        <w:t>的解释</w:t>
      </w:r>
      <w:r>
        <w:rPr>
          <w:rFonts w:ascii="宋体" w:hAnsi="宋体"/>
          <w:sz w:val="24"/>
          <w:szCs w:val="24"/>
        </w:rPr>
        <w:t>I</w:t>
      </w:r>
      <w:r>
        <w:rPr>
          <w:rFonts w:hint="eastAsia" w:ascii="宋体" w:hAnsi="宋体"/>
          <w:sz w:val="24"/>
          <w:szCs w:val="24"/>
        </w:rPr>
        <w:t>为：个体域</w:t>
      </w:r>
      <w:r>
        <w:rPr>
          <w:rFonts w:ascii="宋体" w:hAnsi="宋体"/>
          <w:sz w:val="24"/>
          <w:szCs w:val="24"/>
        </w:rPr>
        <w:t>D={2}</w: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ascii="宋体" w:hAnsi="宋体"/>
          <w:sz w:val="24"/>
          <w:szCs w:val="24"/>
        </w:rPr>
        <w:t>P(x)</w:t>
      </w:r>
      <w:r>
        <w:rPr>
          <w:rFonts w:hint="eastAsia" w:ascii="宋体" w:hAnsi="宋体"/>
          <w:sz w:val="24"/>
          <w:szCs w:val="24"/>
        </w:rPr>
        <w:t>：</w:t>
      </w:r>
      <w:r>
        <w:rPr>
          <w:rFonts w:ascii="宋体" w:hAnsi="宋体"/>
          <w:sz w:val="24"/>
          <w:szCs w:val="24"/>
        </w:rPr>
        <w:t>x&gt;3, Q(x)</w:t>
      </w:r>
      <w:r>
        <w:rPr>
          <w:rFonts w:hint="eastAsia" w:ascii="宋体" w:hAnsi="宋体"/>
          <w:sz w:val="24"/>
          <w:szCs w:val="24"/>
        </w:rPr>
        <w:t>：</w:t>
      </w:r>
      <w:r>
        <w:rPr>
          <w:rFonts w:ascii="宋体" w:hAnsi="宋体"/>
          <w:sz w:val="24"/>
          <w:szCs w:val="24"/>
        </w:rPr>
        <w:t>x=4</w:t>
      </w:r>
      <w:r>
        <w:rPr>
          <w:rFonts w:hint="eastAsia" w:ascii="宋体" w:hAnsi="宋体"/>
          <w:sz w:val="24"/>
          <w:szCs w:val="24"/>
        </w:rPr>
        <w:t>则</w:t>
      </w:r>
      <w:r>
        <w:rPr>
          <w:rFonts w:ascii="宋体" w:hAnsi="宋体"/>
          <w:sz w:val="24"/>
          <w:szCs w:val="24"/>
        </w:rPr>
        <w:t>A</w:t>
      </w:r>
      <w:r>
        <w:rPr>
          <w:rFonts w:hint="eastAsia" w:ascii="宋体" w:hAnsi="宋体"/>
          <w:sz w:val="24"/>
          <w:szCs w:val="24"/>
        </w:rPr>
        <w:t>的真值为 (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>)</w:t>
      </w:r>
      <w:r>
        <w:rPr>
          <w:rFonts w:ascii="宋体" w:hAnsi="宋体"/>
          <w:sz w:val="24"/>
          <w:szCs w:val="24"/>
        </w:rPr>
        <w:t xml:space="preserve"> 。</w:t>
      </w:r>
    </w:p>
    <w:p w14:paraId="73265902">
      <w:pPr>
        <w:tabs>
          <w:tab w:val="left" w:pos="426"/>
        </w:tabs>
        <w:jc w:val="left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A.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1</w:t>
      </w:r>
      <w:r>
        <w:rPr>
          <w:rFonts w:ascii="宋体" w:hAnsi="宋体"/>
          <w:sz w:val="24"/>
          <w:szCs w:val="24"/>
        </w:rPr>
        <w:t xml:space="preserve">         </w:t>
      </w:r>
      <w:r>
        <w:rPr>
          <w:rFonts w:hint="eastAsia" w:ascii="宋体" w:hAnsi="宋体"/>
          <w:sz w:val="24"/>
          <w:szCs w:val="24"/>
        </w:rPr>
        <w:t>B.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0</w:t>
      </w:r>
      <w:r>
        <w:rPr>
          <w:rFonts w:ascii="宋体" w:hAnsi="宋体"/>
          <w:sz w:val="24"/>
          <w:szCs w:val="24"/>
        </w:rPr>
        <w:t xml:space="preserve">        </w:t>
      </w:r>
      <w:r>
        <w:rPr>
          <w:rFonts w:hint="eastAsia" w:ascii="宋体" w:hAnsi="宋体"/>
          <w:sz w:val="24"/>
          <w:szCs w:val="24"/>
        </w:rPr>
        <w:t>C.可满足式</w:t>
      </w:r>
      <w:r>
        <w:rPr>
          <w:rFonts w:hint="eastAsia"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 xml:space="preserve">       </w:t>
      </w:r>
      <w:r>
        <w:rPr>
          <w:rFonts w:hint="eastAsia" w:ascii="宋体" w:hAnsi="宋体"/>
          <w:sz w:val="24"/>
          <w:szCs w:val="24"/>
        </w:rPr>
        <w:t>D.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无法判定</w:t>
      </w:r>
    </w:p>
    <w:p w14:paraId="7852C946">
      <w:pPr>
        <w:rPr>
          <w:rFonts w:ascii="黑体" w:eastAsia="黑体"/>
          <w:sz w:val="28"/>
          <w:szCs w:val="28"/>
        </w:rPr>
      </w:pPr>
    </w:p>
    <w:p w14:paraId="4A286337">
      <w:r>
        <w:rPr>
          <w:rFonts w:hint="eastAsia" w:ascii="黑体" w:eastAsia="黑体"/>
          <w:sz w:val="28"/>
          <w:szCs w:val="28"/>
        </w:rPr>
        <w:t>二 、填空题</w:t>
      </w:r>
      <w:r>
        <w:rPr>
          <w:rFonts w:hint="eastAsia"/>
          <w:sz w:val="24"/>
          <w:szCs w:val="24"/>
        </w:rPr>
        <w:t>（每空6分，共30分）</w:t>
      </w:r>
      <w:r>
        <w:rPr>
          <w:rFonts w:hint="eastAsia"/>
        </w:rPr>
        <w:t xml:space="preserve"> </w:t>
      </w:r>
    </w:p>
    <w:p w14:paraId="7B5E7D67">
      <w:pPr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11．设P，Q 的真值为0，R，S的真值为1，则</w:t>
      </w:r>
      <w:r>
        <w:rPr>
          <w:rFonts w:ascii="宋体" w:hAnsi="宋体"/>
          <w:position w:val="-8"/>
          <w:sz w:val="24"/>
          <w:szCs w:val="24"/>
          <w:vertAlign w:val="subscript"/>
        </w:rPr>
        <w:drawing>
          <wp:inline distT="0" distB="0" distL="0" distR="0">
            <wp:extent cx="2291715" cy="201930"/>
            <wp:effectExtent l="0" t="0" r="0" b="7620"/>
            <wp:docPr id="26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4"/>
          <w:szCs w:val="24"/>
        </w:rPr>
        <w:t xml:space="preserve">的真值= </w:t>
      </w:r>
      <w:r>
        <w:rPr>
          <w:rFonts w:hint="eastAsia" w:ascii="宋体" w:hAnsi="宋体"/>
          <w:sz w:val="24"/>
          <w:szCs w:val="24"/>
          <w:u w:val="single"/>
        </w:rPr>
        <w:t xml:space="preserve">     </w:t>
      </w:r>
      <w:r>
        <w:rPr>
          <w:rFonts w:ascii="宋体" w:hAnsi="宋体"/>
          <w:sz w:val="24"/>
          <w:szCs w:val="24"/>
          <w:u w:val="single"/>
        </w:rPr>
        <w:t xml:space="preserve">               </w:t>
      </w:r>
      <w:r>
        <w:rPr>
          <w:rFonts w:hint="eastAsia" w:ascii="宋体" w:hAnsi="宋体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sz w:val="24"/>
          <w:szCs w:val="24"/>
        </w:rPr>
        <w:t>。</w:t>
      </w:r>
    </w:p>
    <w:p w14:paraId="493E204F">
      <w:p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</w:rPr>
        <w:t>2．公式</w:t>
      </w:r>
      <w:r>
        <w:rPr>
          <w:position w:val="-8"/>
        </w:rPr>
        <w:object>
          <v:shape id="_x0000_i1030" o:spt="75" type="#_x0000_t75" style="height:15.9pt;width:101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2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的主合取范式是 </w:t>
      </w:r>
      <w:r>
        <w:rPr>
          <w:rFonts w:hint="eastAsia" w:ascii="宋体" w:hAnsi="宋体"/>
          <w:sz w:val="24"/>
          <w:szCs w:val="24"/>
          <w:u w:val="single"/>
        </w:rPr>
        <w:t xml:space="preserve">      </w:t>
      </w:r>
      <w:r>
        <w:rPr>
          <w:rFonts w:ascii="宋体" w:hAnsi="宋体"/>
          <w:sz w:val="24"/>
          <w:szCs w:val="24"/>
          <w:u w:val="single"/>
        </w:rPr>
        <w:t xml:space="preserve">           </w:t>
      </w:r>
      <w:r>
        <w:rPr>
          <w:rFonts w:hint="eastAsia" w:ascii="宋体" w:hAnsi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/>
          <w:sz w:val="24"/>
          <w:szCs w:val="24"/>
        </w:rPr>
        <w:t>。</w:t>
      </w:r>
    </w:p>
    <w:p w14:paraId="0F278B4D">
      <w:pPr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13．全总个体域下，</w:t>
      </w:r>
      <w:r>
        <w:rPr>
          <w:rFonts w:ascii="宋体" w:hAnsi="宋体"/>
          <w:sz w:val="24"/>
          <w:szCs w:val="24"/>
        </w:rPr>
        <w:t>M(x):x</w:t>
      </w:r>
      <w:r>
        <w:rPr>
          <w:rFonts w:hint="eastAsia" w:ascii="宋体" w:hAnsi="宋体"/>
          <w:sz w:val="24"/>
          <w:szCs w:val="24"/>
        </w:rPr>
        <w:t>是人；</w:t>
      </w:r>
      <w:r>
        <w:rPr>
          <w:rFonts w:ascii="宋体" w:hAnsi="宋体"/>
          <w:sz w:val="24"/>
          <w:szCs w:val="24"/>
        </w:rPr>
        <w:t>F(x):x</w:t>
      </w:r>
      <w:r>
        <w:rPr>
          <w:rFonts w:hint="eastAsia" w:ascii="宋体" w:hAnsi="宋体"/>
          <w:sz w:val="24"/>
          <w:szCs w:val="24"/>
        </w:rPr>
        <w:t>喜欢花，则“不是所有人都喜欢花”可以表示为</w:t>
      </w:r>
      <w:r>
        <w:rPr>
          <w:rFonts w:hint="eastAsia" w:ascii="宋体" w:hAnsi="宋体"/>
          <w:sz w:val="24"/>
          <w:szCs w:val="24"/>
          <w:u w:val="single"/>
        </w:rPr>
        <w:t xml:space="preserve">                 </w:t>
      </w:r>
      <w:r>
        <w:rPr>
          <w:rFonts w:hint="eastAsia" w:ascii="宋体" w:hAnsi="宋体"/>
          <w:sz w:val="24"/>
          <w:szCs w:val="24"/>
        </w:rPr>
        <w:t xml:space="preserve"> 。</w:t>
      </w:r>
    </w:p>
    <w:p w14:paraId="67604050">
      <w:p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14．谓词合式公式</w:t>
      </w:r>
      <w:r>
        <w:rPr>
          <w:rFonts w:ascii="宋体" w:hAnsi="宋体"/>
          <w:position w:val="-8"/>
          <w:sz w:val="24"/>
          <w:szCs w:val="24"/>
        </w:rPr>
        <w:object>
          <v:shape id="_x0000_i1031" o:spt="75" type="#_x0000_t75" style="height:15.9pt;width:91.6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2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的前束范式</w:t>
      </w:r>
      <w:r>
        <w:rPr>
          <w:rFonts w:hint="eastAsia" w:ascii="宋体" w:hAnsi="宋体"/>
          <w:sz w:val="24"/>
          <w:szCs w:val="24"/>
          <w:u w:val="single"/>
        </w:rPr>
        <w:t xml:space="preserve">                     </w:t>
      </w:r>
      <w:r>
        <w:rPr>
          <w:rFonts w:hint="eastAsia" w:ascii="宋体" w:hAnsi="宋体"/>
          <w:sz w:val="24"/>
          <w:szCs w:val="24"/>
        </w:rPr>
        <w:t xml:space="preserve"> 。</w:t>
      </w:r>
    </w:p>
    <w:p w14:paraId="380578AA">
      <w:pPr>
        <w:jc w:val="left"/>
        <w:rPr>
          <w:rFonts w:ascii="黑体" w:eastAsia="黑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15． 若解释</w:t>
      </w:r>
      <w:r>
        <w:rPr>
          <w:rFonts w:ascii="宋体" w:hAnsi="宋体"/>
          <w:sz w:val="24"/>
          <w:szCs w:val="24"/>
        </w:rPr>
        <w:t>I</w:t>
      </w:r>
      <w:r>
        <w:rPr>
          <w:rFonts w:hint="eastAsia" w:ascii="宋体" w:hAnsi="宋体"/>
          <w:sz w:val="24"/>
          <w:szCs w:val="24"/>
        </w:rPr>
        <w:t>使公式</w:t>
      </w:r>
      <w:r>
        <w:rPr>
          <w:rFonts w:ascii="宋体" w:hAnsi="宋体"/>
          <w:sz w:val="24"/>
          <w:szCs w:val="24"/>
        </w:rPr>
        <w:t>A及</w:t>
      </w:r>
      <w:r>
        <w:rPr>
          <w:rFonts w:ascii="宋体" w:hAnsi="宋体"/>
          <w:position w:val="-6"/>
          <w:sz w:val="24"/>
          <w:szCs w:val="24"/>
        </w:rPr>
        <w:object>
          <v:shape id="_x0000_i1032" o:spt="75" type="#_x0000_t75" style="height:14.05pt;width:36.4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3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为真，则解释</w:t>
      </w:r>
      <w:r>
        <w:rPr>
          <w:rFonts w:ascii="宋体" w:hAnsi="宋体"/>
          <w:sz w:val="24"/>
          <w:szCs w:val="24"/>
        </w:rPr>
        <w:t>I</w:t>
      </w:r>
      <w:r>
        <w:rPr>
          <w:rFonts w:hint="eastAsia" w:ascii="宋体" w:hAnsi="宋体"/>
          <w:sz w:val="24"/>
          <w:szCs w:val="24"/>
        </w:rPr>
        <w:t>使公式</w:t>
      </w:r>
      <w:r>
        <w:rPr>
          <w:rFonts w:ascii="宋体" w:hAnsi="宋体"/>
          <w:sz w:val="24"/>
          <w:szCs w:val="24"/>
        </w:rPr>
        <w:t>B</w:t>
      </w:r>
      <w:r>
        <w:rPr>
          <w:rFonts w:hint="eastAsia" w:ascii="宋体" w:hAnsi="宋体"/>
          <w:sz w:val="24"/>
          <w:szCs w:val="24"/>
        </w:rPr>
        <w:t>为</w:t>
      </w:r>
      <w:r>
        <w:rPr>
          <w:rFonts w:hint="eastAsia" w:ascii="宋体" w:hAnsi="宋体"/>
          <w:sz w:val="24"/>
          <w:szCs w:val="24"/>
          <w:u w:val="single"/>
        </w:rPr>
        <w:t xml:space="preserve">             </w:t>
      </w:r>
      <w:r>
        <w:rPr>
          <w:rFonts w:hint="eastAsia" w:ascii="宋体" w:hAnsi="宋体"/>
          <w:sz w:val="24"/>
          <w:szCs w:val="24"/>
        </w:rPr>
        <w:t xml:space="preserve"> 。</w:t>
      </w:r>
    </w:p>
    <w:p w14:paraId="03B97A4C">
      <w:pPr>
        <w:rPr>
          <w:sz w:val="24"/>
          <w:szCs w:val="24"/>
        </w:rPr>
      </w:pPr>
      <w:r>
        <w:rPr>
          <w:rFonts w:hint="eastAsia" w:ascii="黑体" w:eastAsia="黑体"/>
          <w:sz w:val="28"/>
          <w:szCs w:val="28"/>
        </w:rPr>
        <w:t>三 、计算证明</w:t>
      </w:r>
      <w:r>
        <w:rPr>
          <w:rFonts w:hint="eastAsia"/>
          <w:sz w:val="24"/>
          <w:szCs w:val="24"/>
        </w:rPr>
        <w:t>（共2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分）</w:t>
      </w:r>
    </w:p>
    <w:p w14:paraId="21C6B533">
      <w:pPr>
        <w:snapToGrid w:val="0"/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6.</w:t>
      </w:r>
      <w:r>
        <w:rPr>
          <w:rFonts w:hAnsi="宋体"/>
          <w:sz w:val="24"/>
          <w:szCs w:val="24"/>
        </w:rPr>
        <w:t>证明下列等值式：</w:t>
      </w:r>
    </w:p>
    <w:p w14:paraId="796BDDD6">
      <w:pPr>
        <w:snapToGrid w:val="0"/>
        <w:spacing w:line="288" w:lineRule="auto"/>
        <w:rPr>
          <w:sz w:val="24"/>
          <w:szCs w:val="24"/>
        </w:rPr>
      </w:pPr>
      <w:r>
        <w:rPr>
          <w:rFonts w:hAnsi="宋体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Ansi="宋体"/>
          <w:sz w:val="24"/>
          <w:szCs w:val="24"/>
        </w:rPr>
        <w:t>）</w:t>
      </w:r>
      <w:r>
        <w:rPr>
          <w:sz w:val="24"/>
          <w:szCs w:val="24"/>
        </w:rPr>
        <w:t>┐(P</w:t>
      </w:r>
      <w:r>
        <w:rPr>
          <w:sz w:val="24"/>
          <w:szCs w:val="24"/>
        </w:rPr>
        <w:sym w:font="Symbol" w:char="F0AB"/>
      </w:r>
      <w:r>
        <w:rPr>
          <w:sz w:val="24"/>
          <w:szCs w:val="24"/>
        </w:rPr>
        <w:t>Q)</w:t>
      </w:r>
      <w:r>
        <w:rPr>
          <w:sz w:val="24"/>
          <w:szCs w:val="24"/>
        </w:rPr>
        <w:sym w:font="Symbol" w:char="F0DB"/>
      </w:r>
      <w:r>
        <w:rPr>
          <w:sz w:val="24"/>
          <w:szCs w:val="24"/>
        </w:rPr>
        <w:t>(P</w:t>
      </w:r>
      <w:r>
        <w:rPr>
          <w:rFonts w:hAnsi="宋体"/>
          <w:sz w:val="24"/>
          <w:szCs w:val="24"/>
        </w:rPr>
        <w:t>∨</w:t>
      </w:r>
      <w:r>
        <w:rPr>
          <w:sz w:val="24"/>
          <w:szCs w:val="24"/>
        </w:rPr>
        <w:t>Q)</w:t>
      </w:r>
      <w:r>
        <w:rPr>
          <w:rFonts w:hAnsi="宋体"/>
          <w:sz w:val="24"/>
          <w:szCs w:val="24"/>
        </w:rPr>
        <w:t>∧</w:t>
      </w:r>
      <w:r>
        <w:rPr>
          <w:sz w:val="24"/>
          <w:szCs w:val="24"/>
        </w:rPr>
        <w:t>┐(P</w:t>
      </w:r>
      <w:r>
        <w:rPr>
          <w:rFonts w:hAnsi="宋体"/>
          <w:sz w:val="24"/>
          <w:szCs w:val="24"/>
        </w:rPr>
        <w:t>∧</w:t>
      </w:r>
      <w:r>
        <w:rPr>
          <w:sz w:val="24"/>
          <w:szCs w:val="24"/>
        </w:rPr>
        <w:t>Q)</w:t>
      </w:r>
      <w:r>
        <w:rPr>
          <w:rFonts w:hint="eastAsia"/>
          <w:sz w:val="24"/>
          <w:szCs w:val="24"/>
        </w:rPr>
        <w:t xml:space="preserve"> 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</w:t>
      </w:r>
      <w:r>
        <w:rPr>
          <w:rFonts w:hAnsi="宋体"/>
          <w:sz w:val="24"/>
          <w:szCs w:val="24"/>
        </w:rPr>
        <w:t>用等值演算法</w:t>
      </w:r>
    </w:p>
    <w:p w14:paraId="63D154F0">
      <w:pPr>
        <w:snapToGrid w:val="0"/>
        <w:spacing w:line="288" w:lineRule="auto"/>
        <w:rPr>
          <w:rFonts w:ascii="宋体" w:hAnsi="宋体"/>
          <w:sz w:val="24"/>
        </w:rPr>
      </w:pPr>
      <w:r>
        <w:rPr>
          <w:rFonts w:hAnsi="宋体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Ansi="宋体"/>
          <w:sz w:val="24"/>
          <w:szCs w:val="24"/>
        </w:rPr>
        <w:t>）</w:t>
      </w:r>
      <w:r>
        <w:rPr>
          <w:sz w:val="24"/>
          <w:szCs w:val="24"/>
        </w:rPr>
        <w:t>(P</w:t>
      </w:r>
      <w:r>
        <w:rPr>
          <w:rFonts w:hAnsi="宋体"/>
          <w:sz w:val="24"/>
          <w:szCs w:val="24"/>
        </w:rPr>
        <w:t>∧</w:t>
      </w:r>
      <w:r>
        <w:rPr>
          <w:sz w:val="24"/>
          <w:szCs w:val="24"/>
        </w:rPr>
        <w:t>┐Q)</w:t>
      </w:r>
      <w:r>
        <w:rPr>
          <w:rFonts w:hAnsi="宋体"/>
          <w:sz w:val="24"/>
          <w:szCs w:val="24"/>
        </w:rPr>
        <w:t>∨</w:t>
      </w:r>
      <w:r>
        <w:rPr>
          <w:sz w:val="24"/>
          <w:szCs w:val="24"/>
        </w:rPr>
        <w:t>(┐P</w:t>
      </w:r>
      <w:r>
        <w:rPr>
          <w:rFonts w:hAnsi="宋体"/>
          <w:sz w:val="24"/>
          <w:szCs w:val="24"/>
        </w:rPr>
        <w:t>∧</w:t>
      </w:r>
      <w:r>
        <w:rPr>
          <w:sz w:val="24"/>
          <w:szCs w:val="24"/>
        </w:rPr>
        <w:t>Q)</w:t>
      </w:r>
      <w:r>
        <w:rPr>
          <w:sz w:val="24"/>
          <w:szCs w:val="24"/>
        </w:rPr>
        <w:sym w:font="Symbol" w:char="F0DB"/>
      </w:r>
      <w:r>
        <w:rPr>
          <w:sz w:val="24"/>
          <w:szCs w:val="24"/>
        </w:rPr>
        <w:t>(P</w:t>
      </w:r>
      <w:r>
        <w:rPr>
          <w:rFonts w:hAnsi="宋体"/>
          <w:sz w:val="24"/>
          <w:szCs w:val="24"/>
        </w:rPr>
        <w:t>∨</w:t>
      </w:r>
      <w:r>
        <w:rPr>
          <w:sz w:val="24"/>
          <w:szCs w:val="24"/>
        </w:rPr>
        <w:t>Q)</w:t>
      </w:r>
      <w:r>
        <w:rPr>
          <w:rFonts w:hAnsi="宋体"/>
          <w:sz w:val="24"/>
          <w:szCs w:val="24"/>
        </w:rPr>
        <w:t>∧</w:t>
      </w:r>
      <w:r>
        <w:rPr>
          <w:sz w:val="24"/>
          <w:szCs w:val="24"/>
        </w:rPr>
        <w:t>┐(P</w:t>
      </w:r>
      <w:r>
        <w:rPr>
          <w:rFonts w:hAnsi="宋体"/>
          <w:sz w:val="24"/>
          <w:szCs w:val="24"/>
        </w:rPr>
        <w:t>∧</w:t>
      </w:r>
      <w:r>
        <w:rPr>
          <w:sz w:val="24"/>
          <w:szCs w:val="24"/>
        </w:rPr>
        <w:t>Q)</w:t>
      </w:r>
      <w:r>
        <w:rPr>
          <w:rFonts w:hint="eastAsia"/>
          <w:sz w:val="24"/>
          <w:szCs w:val="24"/>
        </w:rPr>
        <w:t xml:space="preserve"> 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</w:t>
      </w:r>
      <w:r>
        <w:rPr>
          <w:rFonts w:hAnsi="宋体"/>
          <w:sz w:val="24"/>
          <w:szCs w:val="24"/>
        </w:rPr>
        <w:t>用</w:t>
      </w:r>
      <w:r>
        <w:rPr>
          <w:rFonts w:hint="eastAsia" w:hAnsi="宋体"/>
          <w:sz w:val="24"/>
          <w:szCs w:val="24"/>
        </w:rPr>
        <w:t>主范式</w:t>
      </w:r>
      <w:r>
        <w:rPr>
          <w:rFonts w:hAnsi="宋体"/>
          <w:sz w:val="24"/>
          <w:szCs w:val="24"/>
        </w:rPr>
        <w:t>法</w:t>
      </w:r>
    </w:p>
    <w:p w14:paraId="52C43BE4">
      <w:pPr>
        <w:snapToGrid w:val="0"/>
        <w:spacing w:before="156" w:beforeLines="5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. 求A=</w:t>
      </w:r>
      <w:r>
        <w:rPr>
          <w:bCs/>
          <w:sz w:val="24"/>
          <w:szCs w:val="24"/>
        </w:rPr>
        <w:sym w:font="Symbol" w:char="F022"/>
      </w:r>
      <w:r>
        <w:rPr>
          <w:bCs/>
          <w:i/>
          <w:iCs/>
          <w:sz w:val="24"/>
          <w:szCs w:val="24"/>
        </w:rPr>
        <w:t>xF</w:t>
      </w:r>
      <w:r>
        <w:rPr>
          <w:bCs/>
          <w:sz w:val="24"/>
          <w:szCs w:val="24"/>
        </w:rPr>
        <w:t>(</w:t>
      </w:r>
      <w:r>
        <w:rPr>
          <w:bCs/>
          <w:i/>
          <w:iCs/>
          <w:sz w:val="24"/>
          <w:szCs w:val="24"/>
        </w:rPr>
        <w:t>x</w:t>
      </w:r>
      <w:r>
        <w:rPr>
          <w:bCs/>
          <w:sz w:val="24"/>
          <w:szCs w:val="24"/>
        </w:rPr>
        <w:t>,</w:t>
      </w:r>
      <w:r>
        <w:rPr>
          <w:bCs/>
          <w:i/>
          <w:iCs/>
          <w:sz w:val="24"/>
          <w:szCs w:val="24"/>
        </w:rPr>
        <w:t>y</w:t>
      </w:r>
      <w:r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sym w:font="Symbol" w:char="F0AE"/>
      </w:r>
      <w:r>
        <w:rPr>
          <w:bCs/>
          <w:sz w:val="24"/>
          <w:szCs w:val="24"/>
        </w:rPr>
        <w:sym w:font="Symbol" w:char="F024"/>
      </w:r>
      <w:r>
        <w:rPr>
          <w:bCs/>
          <w:i/>
          <w:iCs/>
          <w:sz w:val="24"/>
          <w:szCs w:val="24"/>
        </w:rPr>
        <w:t>y</w:t>
      </w:r>
      <w:r>
        <w:rPr>
          <w:bCs/>
          <w:sz w:val="24"/>
          <w:szCs w:val="24"/>
        </w:rPr>
        <w:t>(</w:t>
      </w:r>
      <w:r>
        <w:rPr>
          <w:bCs/>
          <w:i/>
          <w:iCs/>
          <w:sz w:val="24"/>
          <w:szCs w:val="24"/>
        </w:rPr>
        <w:t>G</w:t>
      </w:r>
      <w:r>
        <w:rPr>
          <w:bCs/>
          <w:sz w:val="24"/>
          <w:szCs w:val="24"/>
        </w:rPr>
        <w:t>(</w:t>
      </w:r>
      <w:r>
        <w:rPr>
          <w:bCs/>
          <w:i/>
          <w:iCs/>
          <w:sz w:val="24"/>
          <w:szCs w:val="24"/>
        </w:rPr>
        <w:t>x</w:t>
      </w:r>
      <w:r>
        <w:rPr>
          <w:bCs/>
          <w:sz w:val="24"/>
          <w:szCs w:val="24"/>
        </w:rPr>
        <w:t>,</w:t>
      </w:r>
      <w:r>
        <w:rPr>
          <w:bCs/>
          <w:i/>
          <w:iCs/>
          <w:sz w:val="24"/>
          <w:szCs w:val="24"/>
        </w:rPr>
        <w:t>y</w:t>
      </w:r>
      <w:r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sym w:font="Symbol" w:char="F0D9"/>
      </w:r>
      <w:r>
        <w:rPr>
          <w:bCs/>
          <w:i/>
          <w:iCs/>
          <w:sz w:val="24"/>
          <w:szCs w:val="24"/>
        </w:rPr>
        <w:t>H</w:t>
      </w:r>
      <w:r>
        <w:rPr>
          <w:bCs/>
          <w:sz w:val="24"/>
          <w:szCs w:val="24"/>
        </w:rPr>
        <w:t>(</w:t>
      </w:r>
      <w:r>
        <w:rPr>
          <w:bCs/>
          <w:i/>
          <w:iCs/>
          <w:sz w:val="24"/>
          <w:szCs w:val="24"/>
        </w:rPr>
        <w:t>x</w:t>
      </w:r>
      <w:r>
        <w:rPr>
          <w:bCs/>
          <w:sz w:val="24"/>
          <w:szCs w:val="24"/>
        </w:rPr>
        <w:t>,</w:t>
      </w:r>
      <w:r>
        <w:rPr>
          <w:bCs/>
          <w:i/>
          <w:iCs/>
          <w:sz w:val="24"/>
          <w:szCs w:val="24"/>
        </w:rPr>
        <w:t>z</w:t>
      </w:r>
      <w:r>
        <w:rPr>
          <w:bCs/>
          <w:sz w:val="24"/>
          <w:szCs w:val="24"/>
        </w:rPr>
        <w:t>))</w:t>
      </w:r>
      <w:r>
        <w:rPr>
          <w:rFonts w:hint="eastAsia"/>
          <w:bCs/>
          <w:sz w:val="24"/>
          <w:szCs w:val="24"/>
        </w:rPr>
        <w:t>的前束范式。</w:t>
      </w:r>
      <w:r>
        <w:rPr>
          <w:rFonts w:hint="eastAsia"/>
          <w:sz w:val="24"/>
          <w:szCs w:val="24"/>
        </w:rPr>
        <w:t>（10分）</w:t>
      </w:r>
    </w:p>
    <w:p w14:paraId="2FACAB9C">
      <w:pPr>
        <w:rPr>
          <w:szCs w:val="24"/>
        </w:rPr>
      </w:pPr>
      <w:r>
        <w:rPr>
          <w:rFonts w:hint="eastAsia" w:ascii="黑体" w:eastAsia="黑体"/>
          <w:sz w:val="28"/>
          <w:szCs w:val="28"/>
        </w:rPr>
        <w:t>四 、应用题</w:t>
      </w:r>
      <w:r>
        <w:rPr>
          <w:rFonts w:hint="eastAsia"/>
          <w:sz w:val="24"/>
          <w:szCs w:val="24"/>
        </w:rPr>
        <w:t>（共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0分）</w:t>
      </w:r>
    </w:p>
    <w:p w14:paraId="405E0D6E">
      <w:pPr>
        <w:snapToGri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18、（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分）下列前提下结论是否有效？</w:t>
      </w:r>
    </w:p>
    <w:p w14:paraId="33F82370">
      <w:pPr>
        <w:snapToGri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如果马会飞或羊吃草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则母鸡就会是飞鸟</w:t>
      </w:r>
      <w:r>
        <w:rPr>
          <w:sz w:val="24"/>
          <w:szCs w:val="24"/>
        </w:rPr>
        <w:t xml:space="preserve">; </w:t>
      </w:r>
      <w:r>
        <w:rPr>
          <w:rFonts w:hint="eastAsia"/>
          <w:sz w:val="24"/>
          <w:szCs w:val="24"/>
        </w:rPr>
        <w:t>如果母鸡是飞鸟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那么 烤熟的鸭子还会跑</w:t>
      </w:r>
      <w:r>
        <w:rPr>
          <w:sz w:val="24"/>
          <w:szCs w:val="24"/>
        </w:rPr>
        <w:t>;</w:t>
      </w:r>
      <w:r>
        <w:rPr>
          <w:rFonts w:hint="eastAsia"/>
          <w:sz w:val="24"/>
          <w:szCs w:val="24"/>
        </w:rPr>
        <w:t xml:space="preserve">烤熟的鸭子不会跑，所以羊不吃草。 </w:t>
      </w:r>
    </w:p>
    <w:p w14:paraId="2A65E5B6">
      <w:pPr>
        <w:snapToGri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19．某项工作需要派A、B、C和D 4个人中的2个人去完成，按下面3个条件，有几种派法？如何派？</w:t>
      </w:r>
    </w:p>
    <w:p w14:paraId="1996E8CA">
      <w:pPr>
        <w:snapToGrid w:val="0"/>
        <w:spacing w:line="360" w:lineRule="auto"/>
        <w:ind w:firstLine="410" w:firstLineChars="171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1)若A去，则C和D中要去且仅去1个人；</w:t>
      </w:r>
    </w:p>
    <w:p w14:paraId="31BB0073">
      <w:pPr>
        <w:snapToGrid w:val="0"/>
        <w:spacing w:line="360" w:lineRule="auto"/>
        <w:ind w:firstLine="410" w:firstLineChars="171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2)B和C不能都去；</w:t>
      </w:r>
    </w:p>
    <w:p w14:paraId="0E4E208D">
      <w:pPr>
        <w:snapToGrid w:val="0"/>
        <w:spacing w:line="360" w:lineRule="auto"/>
        <w:ind w:firstLine="410" w:firstLineChars="171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3)若C去，则D留下。</w:t>
      </w:r>
    </w:p>
    <w:sectPr>
      <w:headerReference r:id="rId3" w:type="default"/>
      <w:footerReference r:id="rId5" w:type="default"/>
      <w:headerReference r:id="rId4" w:type="even"/>
      <w:type w:val="continuous"/>
      <w:pgSz w:w="22113" w:h="15309" w:orient="landscape"/>
      <w:pgMar w:top="1985" w:right="1247" w:bottom="1701" w:left="3515" w:header="851" w:footer="1134" w:gutter="0"/>
      <w:cols w:space="1247" w:num="2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3C080">
    <w:pPr>
      <w:pStyle w:val="6"/>
      <w:tabs>
        <w:tab w:val="right" w:pos="7740"/>
        <w:tab w:val="right" w:pos="16560"/>
        <w:tab w:val="clear" w:pos="8306"/>
      </w:tabs>
    </w:pP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-630555</wp:posOffset>
              </wp:positionH>
              <wp:positionV relativeFrom="paragraph">
                <wp:posOffset>-2350770</wp:posOffset>
              </wp:positionV>
              <wp:extent cx="2540" cy="2179955"/>
              <wp:effectExtent l="17145" t="11430" r="8890" b="8890"/>
              <wp:wrapNone/>
              <wp:docPr id="1" name="Line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2540" cy="217995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3" o:spid="_x0000_s1026" o:spt="20" style="position:absolute;left:0pt;flip:x y;margin-left:-49.65pt;margin-top:-185.1pt;height:171.65pt;width:0.2pt;z-index:251666432;mso-width-relative:page;mso-height-relative:page;" filled="f" stroked="t" coordsize="21600,21600" o:gfxdata="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GVVJd9wAAAAMAQAADwAA&#10;AAAAAAABACAAAAAiAAAAZHJzL2Rvd25yZXYueG1sUEsBAhQAFAAAAAgAh07iQEfzYNjZAQAAuAMA&#10;AA4AAAAAAAAAAQAgAAAAKwEAAGRycy9lMm9Eb2MueG1sUEsFBgAAAAAGAAYAWQEAAHY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tab/>
    </w:r>
    <w:r>
      <w:rPr>
        <w:rFonts w:hint="eastAsia"/>
      </w:rPr>
      <w:t xml:space="preserve"> 第  </w:t>
    </w:r>
    <w:r>
      <w:fldChar w:fldCharType="begin"/>
    </w:r>
    <w:r>
      <w:instrText xml:space="preserve"> =2*</w:instrText>
    </w:r>
    <w:r>
      <w:rPr>
        <w:rStyle w:val="12"/>
      </w:rPr>
      <w:fldChar w:fldCharType="begin"/>
    </w:r>
    <w:r>
      <w:rPr>
        <w:rStyle w:val="12"/>
      </w:rPr>
      <w:instrText xml:space="preserve"> PAGE </w:instrText>
    </w:r>
    <w:r>
      <w:rPr>
        <w:rStyle w:val="12"/>
      </w:rPr>
      <w:fldChar w:fldCharType="separate"/>
    </w:r>
    <w:r>
      <w:rPr>
        <w:rStyle w:val="12"/>
      </w:rPr>
      <w:instrText xml:space="preserve">1</w:instrText>
    </w:r>
    <w:r>
      <w:rPr>
        <w:rStyle w:val="12"/>
      </w:rPr>
      <w:fldChar w:fldCharType="end"/>
    </w:r>
    <w:r>
      <w:rPr>
        <w:rStyle w:val="12"/>
      </w:rPr>
      <w:instrText xml:space="preserve">-1</w:instrText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 xml:space="preserve">  页</w:t>
    </w:r>
    <w:r>
      <w:t xml:space="preserve"> </w:t>
    </w:r>
    <w:r>
      <w:rPr>
        <w:rFonts w:hint="eastAsia"/>
      </w:rPr>
      <w:t>(</w:t>
    </w:r>
    <w:r>
      <w:t xml:space="preserve">  </w:t>
    </w:r>
    <w:r>
      <w:rPr>
        <w:rFonts w:hint="eastAsia"/>
      </w:rPr>
      <w:t>共</w:t>
    </w:r>
    <w:r>
      <w:t xml:space="preserve">  </w:t>
    </w:r>
    <w:r>
      <w:fldChar w:fldCharType="begin"/>
    </w:r>
    <w:r>
      <w:instrText xml:space="preserve"> =2*</w:instrTex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instrText xml:space="preserve">1</w:instrText>
    </w:r>
    <w:r>
      <w:rPr>
        <w:rStyle w:val="12"/>
      </w:rP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页  )</w:t>
    </w:r>
    <w:r>
      <w:tab/>
    </w:r>
    <w:r>
      <w:rPr>
        <w:rFonts w:hint="eastAsia"/>
      </w:rPr>
      <w:t xml:space="preserve">                                                                  </w:t>
    </w:r>
    <w:r>
      <w:t xml:space="preserve"> </w:t>
    </w:r>
    <w:r>
      <w:rPr>
        <w:rFonts w:hint="eastAsia"/>
      </w:rPr>
      <w:t xml:space="preserve">          第  </w:t>
    </w:r>
    <w:r>
      <w:fldChar w:fldCharType="begin"/>
    </w:r>
    <w:r>
      <w:instrText xml:space="preserve"> =2*</w:instrText>
    </w:r>
    <w:r>
      <w:rPr>
        <w:rStyle w:val="12"/>
      </w:rPr>
      <w:fldChar w:fldCharType="begin"/>
    </w:r>
    <w:r>
      <w:rPr>
        <w:rStyle w:val="12"/>
      </w:rPr>
      <w:instrText xml:space="preserve"> PAGE </w:instrText>
    </w:r>
    <w:r>
      <w:rPr>
        <w:rStyle w:val="12"/>
      </w:rPr>
      <w:fldChar w:fldCharType="separate"/>
    </w:r>
    <w:r>
      <w:rPr>
        <w:rStyle w:val="12"/>
      </w:rPr>
      <w:instrText xml:space="preserve">1</w:instrText>
    </w:r>
    <w:r>
      <w:rPr>
        <w:rStyle w:val="12"/>
      </w:rP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 xml:space="preserve">  页</w:t>
    </w:r>
    <w:r>
      <w:t xml:space="preserve">  </w:t>
    </w:r>
    <w:r>
      <w:rPr>
        <w:rFonts w:hint="eastAsia"/>
      </w:rPr>
      <w:t>(</w:t>
    </w:r>
    <w:r>
      <w:t xml:space="preserve"> </w:t>
    </w:r>
    <w:r>
      <w:rPr>
        <w:rFonts w:hint="eastAsia"/>
      </w:rPr>
      <w:t xml:space="preserve"> 共</w:t>
    </w:r>
    <w:r>
      <w:t xml:space="preserve">  </w:t>
    </w:r>
    <w:r>
      <w:fldChar w:fldCharType="begin"/>
    </w:r>
    <w:r>
      <w:instrText xml:space="preserve"> =2*</w:instrTex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instrText xml:space="preserve">1</w:instrText>
    </w:r>
    <w:r>
      <w:rPr>
        <w:rStyle w:val="12"/>
      </w:rP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 xml:space="preserve">  页  )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6C921">
    <w:pPr>
      <w:pStyle w:val="7"/>
      <w:jc w:val="right"/>
    </w:pPr>
    <w:r>
      <w:rPr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-1081405</wp:posOffset>
              </wp:positionH>
              <wp:positionV relativeFrom="paragraph">
                <wp:posOffset>516255</wp:posOffset>
              </wp:positionV>
              <wp:extent cx="1270" cy="7633335"/>
              <wp:effectExtent l="13970" t="11430" r="13335" b="13335"/>
              <wp:wrapNone/>
              <wp:docPr id="24" name="Lin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763333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49" o:spid="_x0000_s1026" o:spt="20" style="position:absolute;left:0pt;margin-left:-85.15pt;margin-top:40.65pt;height:601.05pt;width:0.1pt;z-index:251662336;mso-width-relative:page;mso-height-relative:page;" filled="f" stroked="t" coordsize="21600,21600" o:gfxdata="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qr27H2gAAAA0BAAAPAAAAAAAAAAEAIAAAACIA&#10;AABkcnMvZG93bnJldi54bWxQSwECFAAUAAAACACHTuJAm2bxSs4BAAClAwAADgAAAAAAAAABACAA&#10;AAApAQAAZHJzL2Uyb0RvYy54bWxQSwUGAAAAAAYABgBZAQAAaQUAAAAA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-1532890</wp:posOffset>
              </wp:positionH>
              <wp:positionV relativeFrom="paragraph">
                <wp:posOffset>421005</wp:posOffset>
              </wp:positionV>
              <wp:extent cx="452120" cy="7827645"/>
              <wp:effectExtent l="635" t="1905" r="4445" b="0"/>
              <wp:wrapNone/>
              <wp:docPr id="23" name="Quad Arrow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2120" cy="7827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11F081">
                          <w:pPr>
                            <w:ind w:firstLine="240" w:firstLineChars="100"/>
                            <w:rPr>
                              <w:sz w:val="24"/>
                              <w:szCs w:val="24"/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年级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  <w:u w:val="single"/>
                            </w:rPr>
                            <w:t xml:space="preserve">          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专业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  <w:u w:val="single"/>
                            </w:rPr>
                            <w:t xml:space="preserve">              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班级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  <w:u w:val="single"/>
                            </w:rPr>
                            <w:t xml:space="preserve">        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学号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  <w:u w:val="single"/>
                            </w:rPr>
                            <w:t xml:space="preserve">            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姓名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  <w:u w:val="single"/>
                            </w:rPr>
                            <w:t xml:space="preserve">              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座号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  <w:u w:val="single"/>
                            </w:rPr>
                            <w:t xml:space="preserve">     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Quad Arrow 50" o:spid="_x0000_s1026" o:spt="202" type="#_x0000_t202" style="position:absolute;left:0pt;margin-left:-120.7pt;margin-top:33.15pt;height:616.35pt;width:35.6pt;z-index:251663360;mso-width-relative:page;mso-height-relative:page;" filled="f" stroked="f" coordsize="21600,21600" o:gfxdata="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Pw8h3N0AAAANAQAADwAAAAAAAAAB&#10;ACAAAAAiAAAAZHJzL2Rvd25yZXYueG1sUEsBAhQAFAAAAAgAh07iQEHiqJQLAgAAGwQAAA4AAAAA&#10;AAAAAQAgAAAALAEAAGRycy9lMm9Eb2MueG1sUEsFBgAAAAAGAAYAWQEAAKkFAAAAAA=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2811F081">
                    <w:pPr>
                      <w:ind w:firstLine="240" w:firstLineChars="100"/>
                      <w:rPr>
                        <w:sz w:val="24"/>
                        <w:szCs w:val="24"/>
                        <w:u w:val="single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年级</w:t>
                    </w:r>
                    <w:r>
                      <w:rPr>
                        <w:rFonts w:hint="eastAsia"/>
                        <w:sz w:val="24"/>
                        <w:szCs w:val="24"/>
                        <w:u w:val="single"/>
                      </w:rPr>
                      <w:t xml:space="preserve">          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专业 </w:t>
                    </w:r>
                    <w:r>
                      <w:rPr>
                        <w:rFonts w:hint="eastAsia"/>
                        <w:sz w:val="24"/>
                        <w:szCs w:val="24"/>
                        <w:u w:val="single"/>
                      </w:rPr>
                      <w:t xml:space="preserve">              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班级</w:t>
                    </w:r>
                    <w:r>
                      <w:rPr>
                        <w:rFonts w:hint="eastAsia"/>
                        <w:sz w:val="24"/>
                        <w:szCs w:val="24"/>
                        <w:u w:val="single"/>
                      </w:rPr>
                      <w:t xml:space="preserve">        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学号 </w:t>
                    </w:r>
                    <w:r>
                      <w:rPr>
                        <w:rFonts w:hint="eastAsia"/>
                        <w:sz w:val="24"/>
                        <w:szCs w:val="24"/>
                        <w:u w:val="single"/>
                      </w:rPr>
                      <w:t xml:space="preserve">            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姓名 </w:t>
                    </w:r>
                    <w:r>
                      <w:rPr>
                        <w:rFonts w:hint="eastAsia"/>
                        <w:sz w:val="24"/>
                        <w:szCs w:val="24"/>
                        <w:u w:val="single"/>
                      </w:rPr>
                      <w:t xml:space="preserve">              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座号 </w:t>
                    </w:r>
                    <w:r>
                      <w:rPr>
                        <w:rFonts w:hint="eastAsia"/>
                        <w:sz w:val="24"/>
                        <w:szCs w:val="24"/>
                        <w:u w:val="single"/>
                      </w:rPr>
                      <w:t xml:space="preserve">     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-811530</wp:posOffset>
              </wp:positionH>
              <wp:positionV relativeFrom="paragraph">
                <wp:posOffset>323850</wp:posOffset>
              </wp:positionV>
              <wp:extent cx="361950" cy="7627620"/>
              <wp:effectExtent l="0" t="0" r="1905" b="1905"/>
              <wp:wrapNone/>
              <wp:docPr id="22" name="Quad Arrow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7627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CAFC0">
                          <w:pPr>
                            <w:ind w:firstLine="3480" w:firstLineChars="145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密  封  线  内  不  得  答  题</w:t>
                          </w:r>
                        </w:p>
                        <w:p w14:paraId="76901F99"/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Quad Arrow 51" o:spid="_x0000_s1026" o:spt="202" type="#_x0000_t202" style="position:absolute;left:0pt;margin-left:-63.9pt;margin-top:25.5pt;height:600.6pt;width:28.5pt;z-index:251664384;mso-width-relative:page;mso-height-relative:page;" filled="f" stroked="f" coordsize="21600,21600" o:gfxdata="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//ZUXaAAAADAEAAA8AAAAAAAAAAQAgAAAA&#10;IgAAAGRycy9kb3ducmV2LnhtbFBLAQIUABQAAAAIAIdO4kBQEe0lCQIAABsEAAAOAAAAAAAAAAEA&#10;IAAAACkBAABkcnMvZTJvRG9jLnhtbFBLBQYAAAAABgAGAFkBAACkBQAAAAA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200CAFC0">
                    <w:pPr>
                      <w:ind w:firstLine="3480" w:firstLineChars="1450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密  封  线  内  不  得  答  题</w:t>
                    </w:r>
                  </w:p>
                  <w:p w14:paraId="76901F99"/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-630555</wp:posOffset>
              </wp:positionH>
              <wp:positionV relativeFrom="paragraph">
                <wp:posOffset>521970</wp:posOffset>
              </wp:positionV>
              <wp:extent cx="1270" cy="2575560"/>
              <wp:effectExtent l="17145" t="17145" r="10160" b="17145"/>
              <wp:wrapNone/>
              <wp:docPr id="21" name="Line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257556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2" o:spid="_x0000_s1026" o:spt="20" style="position:absolute;left:0pt;margin-left:-49.65pt;margin-top:41.1pt;height:202.8pt;width:0.1pt;z-index:251665408;mso-width-relative:page;mso-height-relative:page;" filled="f" stroked="t" coordsize="21600,21600" o:gfxdata="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9Sr5j2QAAAAoBAAAPAAAAAAAAAAEAIAAAACIA&#10;AABkcnMvZG93bnJldi54bWxQSwECFAAUAAAACACHTuJACuiVUc8BAAClAwAADgAAAAAAAAABACAA&#10;AAAoAQAAZHJzL2Uyb0RvYy54bWxQSwUGAAAAAAYABgBZAQAAaQUAAAAA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-1172210</wp:posOffset>
              </wp:positionH>
              <wp:positionV relativeFrom="paragraph">
                <wp:posOffset>422910</wp:posOffset>
              </wp:positionV>
              <wp:extent cx="632460" cy="8221980"/>
              <wp:effectExtent l="0" t="3810" r="0" b="3810"/>
              <wp:wrapNone/>
              <wp:docPr id="4" name="Group 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2460" cy="8221980"/>
                        <a:chOff x="1527" y="1517"/>
                        <a:chExt cx="994" cy="12948"/>
                      </a:xfrm>
                    </wpg:grpSpPr>
                    <wps:wsp>
                      <wps:cNvPr id="5" name="Line 33"/>
                      <wps:cNvCnPr/>
                      <wps:spPr bwMode="auto">
                        <a:xfrm flipH="1">
                          <a:off x="2315" y="1958"/>
                          <a:ext cx="64" cy="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" name="Quad Arrow 34"/>
                      <wps:cNvSpPr txBox="1">
                        <a:spLocks noChangeArrowheads="1"/>
                      </wps:cNvSpPr>
                      <wps:spPr bwMode="auto">
                        <a:xfrm>
                          <a:off x="1527" y="1517"/>
                          <a:ext cx="994" cy="12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55A8A3"/>
                          <w:p w14:paraId="680A8B5A">
                            <w:pPr>
                              <w:ind w:firstLine="3641" w:firstLineChars="1511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密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35"/>
                      <wps:cNvCnPr/>
                      <wps:spPr bwMode="auto">
                        <a:xfrm>
                          <a:off x="2095" y="1664"/>
                          <a:ext cx="0" cy="1324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  <wps:wsp>
                      <wps:cNvPr id="8" name="Oval 36"/>
                      <wps:cNvSpPr>
                        <a:spLocks noChangeArrowheads="1"/>
                      </wps:cNvSpPr>
                      <wps:spPr bwMode="auto">
                        <a:xfrm>
                          <a:off x="2028" y="3022"/>
                          <a:ext cx="156" cy="147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37"/>
                      <wps:cNvCnPr/>
                      <wps:spPr bwMode="auto">
                        <a:xfrm>
                          <a:off x="2095" y="3192"/>
                          <a:ext cx="0" cy="973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  <wps:wsp>
                      <wps:cNvPr id="10" name="Line 38"/>
                      <wps:cNvCnPr/>
                      <wps:spPr bwMode="auto">
                        <a:xfrm>
                          <a:off x="2090" y="4369"/>
                          <a:ext cx="5" cy="1268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  <wps:wsp>
                      <wps:cNvPr id="11" name="Oval 39"/>
                      <wps:cNvSpPr>
                        <a:spLocks noChangeArrowheads="1"/>
                      </wps:cNvSpPr>
                      <wps:spPr bwMode="auto">
                        <a:xfrm>
                          <a:off x="2013" y="5575"/>
                          <a:ext cx="156" cy="147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Line 40"/>
                      <wps:cNvCnPr/>
                      <wps:spPr bwMode="auto">
                        <a:xfrm>
                          <a:off x="2095" y="5764"/>
                          <a:ext cx="0" cy="1472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  <wps:wsp>
                      <wps:cNvPr id="13" name="Line 41"/>
                      <wps:cNvCnPr/>
                      <wps:spPr bwMode="auto">
                        <a:xfrm>
                          <a:off x="2095" y="7550"/>
                          <a:ext cx="0" cy="823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  <wps:wsp>
                      <wps:cNvPr id="14" name="Oval 42"/>
                      <wps:cNvSpPr>
                        <a:spLocks noChangeArrowheads="1"/>
                      </wps:cNvSpPr>
                      <wps:spPr bwMode="auto">
                        <a:xfrm>
                          <a:off x="2028" y="8401"/>
                          <a:ext cx="156" cy="147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Line 43"/>
                      <wps:cNvCnPr/>
                      <wps:spPr bwMode="auto">
                        <a:xfrm>
                          <a:off x="2095" y="8580"/>
                          <a:ext cx="0" cy="919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  <wps:wsp>
                      <wps:cNvPr id="16" name="Oval 44"/>
                      <wps:cNvSpPr>
                        <a:spLocks noChangeArrowheads="1"/>
                      </wps:cNvSpPr>
                      <wps:spPr bwMode="auto">
                        <a:xfrm>
                          <a:off x="2028" y="9584"/>
                          <a:ext cx="156" cy="147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Line 45"/>
                      <wps:cNvCnPr/>
                      <wps:spPr bwMode="auto">
                        <a:xfrm>
                          <a:off x="2095" y="10877"/>
                          <a:ext cx="0" cy="939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  <wps:wsp>
                      <wps:cNvPr id="18" name="Oval 46"/>
                      <wps:cNvSpPr>
                        <a:spLocks noChangeArrowheads="1"/>
                      </wps:cNvSpPr>
                      <wps:spPr bwMode="auto">
                        <a:xfrm>
                          <a:off x="2013" y="11788"/>
                          <a:ext cx="156" cy="147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Line 47"/>
                      <wps:cNvCnPr/>
                      <wps:spPr bwMode="auto">
                        <a:xfrm>
                          <a:off x="2095" y="11964"/>
                          <a:ext cx="0" cy="1471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  <wps:wsp>
                      <wps:cNvPr id="20" name="Line 48"/>
                      <wps:cNvCnPr/>
                      <wps:spPr bwMode="auto">
                        <a:xfrm>
                          <a:off x="2095" y="9757"/>
                          <a:ext cx="0" cy="73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56" o:spid="_x0000_s1026" o:spt="203" style="position:absolute;left:0pt;margin-left:-92.3pt;margin-top:33.3pt;height:647.4pt;width:49.8pt;z-index:251661312;mso-width-relative:page;mso-height-relative:page;" coordorigin="1527,1517" coordsize="994,12948" o:gfxdata="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">
              <o:lock v:ext="edit" aspectratio="f"/>
              <v:line id="Line 33" o:spid="_x0000_s1026" o:spt="20" style="position:absolute;left:2315;top:1958;flip:x;height:20;width:64;" filled="f" stroked="t" coordsize="21600,21600" o:gfxdata="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6s1rsAAADa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shape id="Quad Arrow 34" o:spid="_x0000_s1026" o:spt="202" type="#_x0000_t202" style="position:absolute;left:1527;top:1517;height:12948;width:994;" filled="f" stroked="f" coordsize="21600,21600" o:gfxdata="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khEM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4955A8A3"/>
                    <w:p w14:paraId="680A8B5A">
                      <w:pPr>
                        <w:ind w:firstLine="3641" w:firstLineChars="1511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密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线</w:t>
                      </w:r>
                    </w:p>
                  </w:txbxContent>
                </v:textbox>
              </v:shape>
              <v:line id="Line 35" o:spid="_x0000_s1026" o:spt="20" style="position:absolute;left:2095;top:1664;height:1324;width:0;" filled="f" stroked="t" coordsize="21600,21600" o:gfxdata="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HtXra5AAAA2gAA&#10;AA8AAAAAAAAAAQAgAAAAIgAAAGRycy9kb3ducmV2LnhtbFBLAQIUABQAAAAIAIdO4kAzLwWeOwAA&#10;ADkAAAAQAAAAAAAAAAEAIAAAAAgBAABkcnMvc2hhcGV4bWwueG1sUEsFBgAAAAAGAAYAWwEAALID&#10;AAAAAA==&#10;">
                <v:fill on="f" focussize="0,0"/>
                <v:stroke color="#000000" joinstyle="round" dashstyle="1 1" endcap="round"/>
                <v:imagedata o:title=""/>
                <o:lock v:ext="edit" aspectratio="f"/>
              </v:line>
              <v:shape id="Oval 36" o:spid="_x0000_s1026" o:spt="3" type="#_x0000_t3" style="position:absolute;left:2028;top:3022;height:147;width:156;" fillcolor="#FFFFFF" filled="t" stroked="t" coordsize="21600,21600" o:gfxdata="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B7nj7gAAADaAAAA&#10;DwAAAAAAAAABACAAAAAiAAAAZHJzL2Rvd25yZXYueG1sUEsBAhQAFAAAAAgAh07iQDMvBZ47AAAA&#10;OQAAABAAAAAAAAAAAQAgAAAABwEAAGRycy9zaGFwZXhtbC54bWxQSwUGAAAAAAYABgBbAQAAsQMA&#10;AAAA&#10;">
                <v:fill on="t" focussize="0,0"/>
                <v:stroke color="#000000" joinstyle="round"/>
                <v:imagedata o:title=""/>
                <o:lock v:ext="edit" aspectratio="f"/>
              </v:shape>
              <v:line id="Line 37" o:spid="_x0000_s1026" o:spt="20" style="position:absolute;left:2095;top:3192;height:973;width:0;" filled="f" stroked="t" coordsize="21600,21600" o:gfxdata="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+b1+8AAAA&#10;2g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 dashstyle="1 1" endcap="round"/>
                <v:imagedata o:title=""/>
                <o:lock v:ext="edit" aspectratio="f"/>
              </v:line>
              <v:line id="Line 38" o:spid="_x0000_s1026" o:spt="20" style="position:absolute;left:2090;top:4369;height:1268;width:5;" filled="f" stroked="t" coordsize="21600,21600" o:gfxdata="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0JAW6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 dashstyle="1 1" endcap="round"/>
                <v:imagedata o:title=""/>
                <o:lock v:ext="edit" aspectratio="f"/>
              </v:line>
              <v:shape id="Oval 39" o:spid="_x0000_s1026" o:spt="3" type="#_x0000_t3" style="position:absolute;left:2013;top:5575;height:147;width:156;" fillcolor="#FFFFFF" filled="t" stroked="t" coordsize="21600,21600" o:gfxdata="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TAWsC5AAAA2wAA&#10;AA8AAAAAAAAAAQAgAAAAIgAAAGRycy9kb3ducmV2LnhtbFBLAQIUABQAAAAIAIdO4kAzLwWeOwAA&#10;ADkAAAAQAAAAAAAAAAEAIAAAAAgBAABkcnMvc2hhcGV4bWwueG1sUEsFBgAAAAAGAAYAWwEAALID&#10;AAAAAA==&#10;">
                <v:fill on="t" focussize="0,0"/>
                <v:stroke color="#000000" joinstyle="round"/>
                <v:imagedata o:title=""/>
                <o:lock v:ext="edit" aspectratio="f"/>
              </v:shape>
              <v:line id="Line 40" o:spid="_x0000_s1026" o:spt="20" style="position:absolute;left:2095;top:5764;height:1472;width:0;" filled="f" stroked="t" coordsize="21600,21600" o:gfxdata="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KXOoK5AAAA2wAA&#10;AA8AAAAAAAAAAQAgAAAAIgAAAGRycy9kb3ducmV2LnhtbFBLAQIUABQAAAAIAIdO4kAzLwWeOwAA&#10;ADkAAAAQAAAAAAAAAAEAIAAAAAgBAABkcnMvc2hhcGV4bWwueG1sUEsFBgAAAAAGAAYAWwEAALID&#10;AAAAAA==&#10;">
                <v:fill on="f" focussize="0,0"/>
                <v:stroke color="#000000" joinstyle="round" dashstyle="1 1" endcap="round"/>
                <v:imagedata o:title=""/>
                <o:lock v:ext="edit" aspectratio="f"/>
              </v:line>
              <v:line id="Line 41" o:spid="_x0000_s1026" o:spt="20" style="position:absolute;left:2095;top:7550;height:823;width:0;" filled="f" stroked="t" coordsize="21600,21600" o:gfxdata="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dufGbgAAADbAAAA&#10;DwAAAAAAAAABACAAAAAiAAAAZHJzL2Rvd25yZXYueG1sUEsBAhQAFAAAAAgAh07iQDMvBZ47AAAA&#10;OQAAABAAAAAAAAAAAQAgAAAABwEAAGRycy9zaGFwZXhtbC54bWxQSwUGAAAAAAYABgBbAQAAsQMA&#10;AAAA&#10;">
                <v:fill on="f" focussize="0,0"/>
                <v:stroke color="#000000" joinstyle="round" dashstyle="1 1" endcap="round"/>
                <v:imagedata o:title=""/>
                <o:lock v:ext="edit" aspectratio="f"/>
              </v:line>
              <v:shape id="Oval 42" o:spid="_x0000_s1026" o:spt="3" type="#_x0000_t3" style="position:absolute;left:2028;top:8401;height:147;width:156;" fillcolor="#FFFFFF" filled="t" stroked="t" coordsize="21600,21600" o:gfxdata="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t/lYugAAANsA&#10;AAAPAAAAAAAAAAEAIAAAACIAAABkcnMvZG93bnJldi54bWxQSwECFAAUAAAACACHTuJAMy8FnjsA&#10;AAA5AAAAEAAAAAAAAAABACAAAAAJAQAAZHJzL3NoYXBleG1sLnhtbFBLBQYAAAAABgAGAFsBAACz&#10;AwAAAAA=&#10;">
                <v:fill on="t" focussize="0,0"/>
                <v:stroke color="#000000" joinstyle="round"/>
                <v:imagedata o:title=""/>
                <o:lock v:ext="edit" aspectratio="f"/>
              </v:shape>
              <v:line id="Line 43" o:spid="_x0000_s1026" o:spt="20" style="position:absolute;left:2095;top:8580;height:919;width:0;" filled="f" stroked="t" coordsize="21600,21600" o:gfxdata="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X6i9rgAAADbAAAA&#10;DwAAAAAAAAABACAAAAAiAAAAZHJzL2Rvd25yZXYueG1sUEsBAhQAFAAAAAgAh07iQDMvBZ47AAAA&#10;OQAAABAAAAAAAAAAAQAgAAAABwEAAGRycy9zaGFwZXhtbC54bWxQSwUGAAAAAAYABgBbAQAAsQMA&#10;AAAA&#10;">
                <v:fill on="f" focussize="0,0"/>
                <v:stroke color="#000000" joinstyle="round" dashstyle="1 1" endcap="round"/>
                <v:imagedata o:title=""/>
                <o:lock v:ext="edit" aspectratio="f"/>
              </v:line>
              <v:shape id="Oval 44" o:spid="_x0000_s1026" o:spt="3" type="#_x0000_t3" style="position:absolute;left:2028;top:9584;height:147;width:156;" fillcolor="#FFFFFF" filled="t" stroked="t" coordsize="21600,21600" o:gfxdata="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KcK0ugAAANsA&#10;AAAPAAAAAAAAAAEAIAAAACIAAABkcnMvZG93bnJldi54bWxQSwECFAAUAAAACACHTuJAMy8FnjsA&#10;AAA5AAAAEAAAAAAAAAABACAAAAAJAQAAZHJzL3NoYXBleG1sLnhtbFBLBQYAAAAABgAGAFsBAACz&#10;AwAAAAA=&#10;">
                <v:fill on="t" focussize="0,0"/>
                <v:stroke color="#000000" joinstyle="round"/>
                <v:imagedata o:title=""/>
                <o:lock v:ext="edit" aspectratio="f"/>
              </v:shape>
              <v:line id="Line 45" o:spid="_x0000_s1026" o:spt="20" style="position:absolute;left:2095;top:10877;height:939;width:0;" filled="f" stroked="t" coordsize="21600,21600" o:gfxdata="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uCZGrgAAADbAAAA&#10;DwAAAAAAAAABACAAAAAiAAAAZHJzL2Rvd25yZXYueG1sUEsBAhQAFAAAAAgAh07iQDMvBZ47AAAA&#10;OQAAABAAAAAAAAAAAQAgAAAABwEAAGRycy9zaGFwZXhtbC54bWxQSwUGAAAAAAYABgBbAQAAsQMA&#10;AAAA&#10;">
                <v:fill on="f" focussize="0,0"/>
                <v:stroke color="#000000" joinstyle="round" dashstyle="1 1" endcap="round"/>
                <v:imagedata o:title=""/>
                <o:lock v:ext="edit" aspectratio="f"/>
              </v:line>
              <v:shape id="Oval 46" o:spid="_x0000_s1026" o:spt="3" type="#_x0000_t3" style="position:absolute;left:2013;top:11788;height:147;width:156;" fillcolor="#FFFFFF" filled="t" stroked="t" coordsize="21600,21600" o:gfxdata="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+vNdvQAA&#10;ANsAAAAPAAAAAAAAAAEAIAAAACIAAABkcnMvZG93bnJldi54bWxQSwECFAAUAAAACACHTuJAMy8F&#10;njsAAAA5AAAAEAAAAAAAAAABACAAAAAMAQAAZHJzL3NoYXBleG1sLnhtbFBLBQYAAAAABgAGAFsB&#10;AAC2AwAAAAA=&#10;">
                <v:fill on="t" focussize="0,0"/>
                <v:stroke color="#000000" joinstyle="round"/>
                <v:imagedata o:title=""/>
                <o:lock v:ext="edit" aspectratio="f"/>
              </v:shape>
              <v:line id="Line 47" o:spid="_x0000_s1026" o:spt="20" style="position:absolute;left:2095;top:11964;height:1471;width:0;" filled="f" stroked="t" coordsize="21600,21600" o:gfxdata="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M6jzugAAANsA&#10;AAAPAAAAAAAAAAEAIAAAACIAAABkcnMvZG93bnJldi54bWxQSwECFAAUAAAACACHTuJAMy8FnjsA&#10;AAA5AAAAEAAAAAAAAAABACAAAAAJAQAAZHJzL3NoYXBleG1sLnhtbFBLBQYAAAAABgAGAFsBAACz&#10;AwAAAAA=&#10;">
                <v:fill on="f" focussize="0,0"/>
                <v:stroke color="#000000" joinstyle="round" dashstyle="1 1" endcap="round"/>
                <v:imagedata o:title=""/>
                <o:lock v:ext="edit" aspectratio="f"/>
              </v:line>
              <v:line id="Line 48" o:spid="_x0000_s1026" o:spt="20" style="position:absolute;left:2095;top:9757;height:735;width:0;" filled="f" stroked="t" coordsize="21600,21600" o:gfxdata="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Nly9O2AAAA2wAAAA8A&#10;AAAAAAAAAQAgAAAAIgAAAGRycy9kb3ducmV2LnhtbFBLAQIUABQAAAAIAIdO4kAzLwWeOwAAADkA&#10;AAAQAAAAAAAAAAEAIAAAAAUBAABkcnMvc2hhcGV4bWwueG1sUEsFBgAAAAAGAAYAWwEAAK8DAAAA&#10;AA==&#10;">
                <v:fill on="f" focussize="0,0"/>
                <v:stroke color="#000000" joinstyle="round" dashstyle="1 1" endcap="round"/>
                <v:imagedata o:title=""/>
                <o:lock v:ext="edit" aspectratio="f"/>
              </v:lin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-179705</wp:posOffset>
              </wp:positionH>
              <wp:positionV relativeFrom="paragraph">
                <wp:posOffset>720090</wp:posOffset>
              </wp:positionV>
              <wp:extent cx="1270" cy="7330440"/>
              <wp:effectExtent l="10795" t="5715" r="6985" b="7620"/>
              <wp:wrapNone/>
              <wp:docPr id="3" name="Lin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733044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" o:spid="_x0000_s1026" o:spt="20" style="position:absolute;left:0pt;margin-left:-14.15pt;margin-top:56.7pt;height:577.2pt;width:0.1pt;z-index:251660288;mso-width-relative:page;mso-height-relative:page;" filled="f" stroked="t" coordsize="21600,21600" o:gfxdata="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D2D0G3aAAAADAEAAA8AAAAA&#10;AAAAAQAgAAAAIgAAAGRycy9kb3ducmV2LnhtbFBLAQIUABQAAAAIAIdO4kB/hT8L2QEAALoDAAAO&#10;AAAAAAAAAAEAIAAAACkBAABkcnMvZTJvRG9jLnhtbFBLBQYAAAAABgAGAFkBAAB0BQAAAAA=&#10;">
              <v:fill on="f" focussize="0,0"/>
              <v:stroke color="#000000" joinstyle="round" dashstyle="dash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5500370</wp:posOffset>
              </wp:positionH>
              <wp:positionV relativeFrom="paragraph">
                <wp:posOffset>720090</wp:posOffset>
              </wp:positionV>
              <wp:extent cx="635" cy="7330440"/>
              <wp:effectExtent l="13970" t="5715" r="13970" b="7620"/>
              <wp:wrapNone/>
              <wp:docPr id="2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733044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433.1pt;margin-top:56.7pt;height:577.2pt;width:0.05pt;z-index:251659264;mso-width-relative:page;mso-height-relative:page;" filled="f" stroked="t" coordsize="21600,21600" o:gfxdata="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cbn6dkAAAAMAQAADwAAAAAA&#10;AAABACAAAAAiAAAAZHJzL2Rvd25yZXYueG1sUEsBAhQAFAAAAAgAh07iQHrtwynZAQAAuQMAAA4A&#10;AAAAAAAAAQAgAAAAKAEAAGRycy9lMm9Eb2MueG1sUEsFBgAAAAAGAAYAWQEAAHMFAAAAAA==&#10;">
              <v:fill on="f" focussize="0,0"/>
              <v:stroke color="#000000" joinstyle="round" dashstyle="dash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>河南大学软件学院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2AA2B">
    <w:r>
      <w:c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854D26"/>
    <w:multiLevelType w:val="multilevel"/>
    <w:tmpl w:val="53854D26"/>
    <w:lvl w:ilvl="0" w:tentative="0">
      <w:start w:val="1"/>
      <w:numFmt w:val="japaneseCounting"/>
      <w:lvlText w:val="%1、"/>
      <w:lvlJc w:val="left"/>
      <w:pPr>
        <w:ind w:left="1005" w:hanging="570"/>
      </w:pPr>
      <w:rPr>
        <w:rFonts w:hint="default" w:ascii="黑体" w:eastAsia="黑体"/>
        <w:sz w:val="28"/>
      </w:rPr>
    </w:lvl>
    <w:lvl w:ilvl="1" w:tentative="0">
      <w:start w:val="1"/>
      <w:numFmt w:val="lowerLetter"/>
      <w:lvlText w:val="%2)"/>
      <w:lvlJc w:val="left"/>
      <w:pPr>
        <w:ind w:left="1275" w:hanging="420"/>
      </w:pPr>
    </w:lvl>
    <w:lvl w:ilvl="2" w:tentative="0">
      <w:start w:val="1"/>
      <w:numFmt w:val="lowerRoman"/>
      <w:lvlText w:val="%3."/>
      <w:lvlJc w:val="right"/>
      <w:pPr>
        <w:ind w:left="1695" w:hanging="420"/>
      </w:pPr>
    </w:lvl>
    <w:lvl w:ilvl="3" w:tentative="0">
      <w:start w:val="1"/>
      <w:numFmt w:val="decimal"/>
      <w:lvlText w:val="%4."/>
      <w:lvlJc w:val="left"/>
      <w:pPr>
        <w:ind w:left="2115" w:hanging="420"/>
      </w:pPr>
    </w:lvl>
    <w:lvl w:ilvl="4" w:tentative="0">
      <w:start w:val="1"/>
      <w:numFmt w:val="lowerLetter"/>
      <w:lvlText w:val="%5)"/>
      <w:lvlJc w:val="left"/>
      <w:pPr>
        <w:ind w:left="2535" w:hanging="420"/>
      </w:pPr>
    </w:lvl>
    <w:lvl w:ilvl="5" w:tentative="0">
      <w:start w:val="1"/>
      <w:numFmt w:val="lowerRoman"/>
      <w:lvlText w:val="%6."/>
      <w:lvlJc w:val="right"/>
      <w:pPr>
        <w:ind w:left="2955" w:hanging="420"/>
      </w:pPr>
    </w:lvl>
    <w:lvl w:ilvl="6" w:tentative="0">
      <w:start w:val="1"/>
      <w:numFmt w:val="decimal"/>
      <w:lvlText w:val="%7."/>
      <w:lvlJc w:val="left"/>
      <w:pPr>
        <w:ind w:left="3375" w:hanging="420"/>
      </w:pPr>
    </w:lvl>
    <w:lvl w:ilvl="7" w:tentative="0">
      <w:start w:val="1"/>
      <w:numFmt w:val="lowerLetter"/>
      <w:lvlText w:val="%8)"/>
      <w:lvlJc w:val="left"/>
      <w:pPr>
        <w:ind w:left="3795" w:hanging="420"/>
      </w:pPr>
    </w:lvl>
    <w:lvl w:ilvl="8" w:tentative="0">
      <w:start w:val="1"/>
      <w:numFmt w:val="lowerRoman"/>
      <w:lvlText w:val="%9."/>
      <w:lvlJc w:val="right"/>
      <w:pPr>
        <w:ind w:left="421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4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CTIVE" w:val="概率论与数理统计试卷.doc"/>
    <w:docVar w:name="DocID" w:val="29"/>
    <w:docVar w:name="VTCASE" w:val="4"/>
    <w:docVar w:name="VTCommandPending" w:val="NONE"/>
    <w:docVar w:name="VTCurMacroFlags$" w:val="NNNN"/>
    <w:docVar w:name="VTINIT" w:val="1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9150B4"/>
    <w:rsid w:val="000015D0"/>
    <w:rsid w:val="0001133C"/>
    <w:rsid w:val="000174A7"/>
    <w:rsid w:val="0002454A"/>
    <w:rsid w:val="000305D1"/>
    <w:rsid w:val="00030C29"/>
    <w:rsid w:val="0003442C"/>
    <w:rsid w:val="00044227"/>
    <w:rsid w:val="0004550C"/>
    <w:rsid w:val="00046FCF"/>
    <w:rsid w:val="0006005A"/>
    <w:rsid w:val="00061089"/>
    <w:rsid w:val="0006494C"/>
    <w:rsid w:val="000701C5"/>
    <w:rsid w:val="000844C3"/>
    <w:rsid w:val="00090F7E"/>
    <w:rsid w:val="000B07AF"/>
    <w:rsid w:val="000B23F3"/>
    <w:rsid w:val="000C0164"/>
    <w:rsid w:val="000C6EED"/>
    <w:rsid w:val="000C6EFF"/>
    <w:rsid w:val="000D0DEE"/>
    <w:rsid w:val="000D7175"/>
    <w:rsid w:val="000E1A80"/>
    <w:rsid w:val="001279A2"/>
    <w:rsid w:val="00130D07"/>
    <w:rsid w:val="00135E91"/>
    <w:rsid w:val="00142053"/>
    <w:rsid w:val="00142B14"/>
    <w:rsid w:val="00142E37"/>
    <w:rsid w:val="00153520"/>
    <w:rsid w:val="00162DDF"/>
    <w:rsid w:val="00171F7B"/>
    <w:rsid w:val="0017524B"/>
    <w:rsid w:val="00175423"/>
    <w:rsid w:val="00177937"/>
    <w:rsid w:val="0019282B"/>
    <w:rsid w:val="00194233"/>
    <w:rsid w:val="00194476"/>
    <w:rsid w:val="00194EB7"/>
    <w:rsid w:val="001A030F"/>
    <w:rsid w:val="001A41A6"/>
    <w:rsid w:val="001A470E"/>
    <w:rsid w:val="001B2E61"/>
    <w:rsid w:val="001B6024"/>
    <w:rsid w:val="001B6512"/>
    <w:rsid w:val="001B7F88"/>
    <w:rsid w:val="001C10BC"/>
    <w:rsid w:val="001C2C88"/>
    <w:rsid w:val="001C35E9"/>
    <w:rsid w:val="001C4F71"/>
    <w:rsid w:val="001C5488"/>
    <w:rsid w:val="001D17BC"/>
    <w:rsid w:val="001D37A7"/>
    <w:rsid w:val="001D4F37"/>
    <w:rsid w:val="001F1363"/>
    <w:rsid w:val="001F54D4"/>
    <w:rsid w:val="001F6693"/>
    <w:rsid w:val="001F7080"/>
    <w:rsid w:val="002005FE"/>
    <w:rsid w:val="00200E59"/>
    <w:rsid w:val="002021AE"/>
    <w:rsid w:val="00207B5C"/>
    <w:rsid w:val="00213EA4"/>
    <w:rsid w:val="00214E58"/>
    <w:rsid w:val="002172B5"/>
    <w:rsid w:val="00227505"/>
    <w:rsid w:val="00231539"/>
    <w:rsid w:val="002321A3"/>
    <w:rsid w:val="002328B6"/>
    <w:rsid w:val="002338D7"/>
    <w:rsid w:val="002617FA"/>
    <w:rsid w:val="0026240D"/>
    <w:rsid w:val="00263AB2"/>
    <w:rsid w:val="00276E62"/>
    <w:rsid w:val="0028055E"/>
    <w:rsid w:val="00281FE7"/>
    <w:rsid w:val="002826DB"/>
    <w:rsid w:val="00292961"/>
    <w:rsid w:val="002966B4"/>
    <w:rsid w:val="00297D29"/>
    <w:rsid w:val="002A00A8"/>
    <w:rsid w:val="002A2F57"/>
    <w:rsid w:val="002A2FB9"/>
    <w:rsid w:val="002A3C10"/>
    <w:rsid w:val="002A41B0"/>
    <w:rsid w:val="002A4B6D"/>
    <w:rsid w:val="002C18B5"/>
    <w:rsid w:val="002E2112"/>
    <w:rsid w:val="002E4432"/>
    <w:rsid w:val="002E5731"/>
    <w:rsid w:val="002F1BEB"/>
    <w:rsid w:val="002F4153"/>
    <w:rsid w:val="002F4A4B"/>
    <w:rsid w:val="002F4F65"/>
    <w:rsid w:val="003029DE"/>
    <w:rsid w:val="00303632"/>
    <w:rsid w:val="003068A9"/>
    <w:rsid w:val="00314B47"/>
    <w:rsid w:val="00315A96"/>
    <w:rsid w:val="003406DD"/>
    <w:rsid w:val="00343AC7"/>
    <w:rsid w:val="00346C94"/>
    <w:rsid w:val="00355C9A"/>
    <w:rsid w:val="00356103"/>
    <w:rsid w:val="00360704"/>
    <w:rsid w:val="00367E38"/>
    <w:rsid w:val="003736A5"/>
    <w:rsid w:val="00373EE7"/>
    <w:rsid w:val="003749A3"/>
    <w:rsid w:val="00382370"/>
    <w:rsid w:val="00391E78"/>
    <w:rsid w:val="003A3E16"/>
    <w:rsid w:val="003A4061"/>
    <w:rsid w:val="003B0653"/>
    <w:rsid w:val="003B156D"/>
    <w:rsid w:val="003B22FB"/>
    <w:rsid w:val="003B40B8"/>
    <w:rsid w:val="003C47DA"/>
    <w:rsid w:val="003C675D"/>
    <w:rsid w:val="003D3A4A"/>
    <w:rsid w:val="003E05C6"/>
    <w:rsid w:val="003E184A"/>
    <w:rsid w:val="003E30B9"/>
    <w:rsid w:val="003E620E"/>
    <w:rsid w:val="003F2607"/>
    <w:rsid w:val="003F39DA"/>
    <w:rsid w:val="003F5A0F"/>
    <w:rsid w:val="00401D3D"/>
    <w:rsid w:val="00403F59"/>
    <w:rsid w:val="00406DD0"/>
    <w:rsid w:val="0040713A"/>
    <w:rsid w:val="004116D3"/>
    <w:rsid w:val="00413F73"/>
    <w:rsid w:val="00414505"/>
    <w:rsid w:val="0041580A"/>
    <w:rsid w:val="0041673B"/>
    <w:rsid w:val="0042019D"/>
    <w:rsid w:val="00421B25"/>
    <w:rsid w:val="004220F7"/>
    <w:rsid w:val="00422351"/>
    <w:rsid w:val="0044203D"/>
    <w:rsid w:val="004423ED"/>
    <w:rsid w:val="004458D1"/>
    <w:rsid w:val="004522C7"/>
    <w:rsid w:val="00452CAA"/>
    <w:rsid w:val="0045300F"/>
    <w:rsid w:val="00455FD4"/>
    <w:rsid w:val="0045706A"/>
    <w:rsid w:val="00461AED"/>
    <w:rsid w:val="00461EEF"/>
    <w:rsid w:val="0046705E"/>
    <w:rsid w:val="00473929"/>
    <w:rsid w:val="0047591B"/>
    <w:rsid w:val="00476723"/>
    <w:rsid w:val="004833F6"/>
    <w:rsid w:val="00486B1E"/>
    <w:rsid w:val="00487E07"/>
    <w:rsid w:val="00491132"/>
    <w:rsid w:val="004A2222"/>
    <w:rsid w:val="004A3E4D"/>
    <w:rsid w:val="004A4B27"/>
    <w:rsid w:val="004A5A29"/>
    <w:rsid w:val="004B03D7"/>
    <w:rsid w:val="004B1628"/>
    <w:rsid w:val="004C6CDD"/>
    <w:rsid w:val="004C7FDD"/>
    <w:rsid w:val="004D3C41"/>
    <w:rsid w:val="004F7CB7"/>
    <w:rsid w:val="00502133"/>
    <w:rsid w:val="005129F1"/>
    <w:rsid w:val="005150EE"/>
    <w:rsid w:val="005208A9"/>
    <w:rsid w:val="00520C30"/>
    <w:rsid w:val="00522880"/>
    <w:rsid w:val="00524C34"/>
    <w:rsid w:val="00541B72"/>
    <w:rsid w:val="005445E7"/>
    <w:rsid w:val="005464F8"/>
    <w:rsid w:val="005566B8"/>
    <w:rsid w:val="0056556F"/>
    <w:rsid w:val="00571ADC"/>
    <w:rsid w:val="0057346B"/>
    <w:rsid w:val="00575839"/>
    <w:rsid w:val="00575AEE"/>
    <w:rsid w:val="00575F38"/>
    <w:rsid w:val="00580438"/>
    <w:rsid w:val="00590894"/>
    <w:rsid w:val="00590A37"/>
    <w:rsid w:val="00592059"/>
    <w:rsid w:val="005943D6"/>
    <w:rsid w:val="0059506F"/>
    <w:rsid w:val="0059774F"/>
    <w:rsid w:val="005A08B1"/>
    <w:rsid w:val="005A3289"/>
    <w:rsid w:val="005A7096"/>
    <w:rsid w:val="005B0730"/>
    <w:rsid w:val="005B23D3"/>
    <w:rsid w:val="005B4615"/>
    <w:rsid w:val="005B5487"/>
    <w:rsid w:val="005C019F"/>
    <w:rsid w:val="005C0B71"/>
    <w:rsid w:val="005C579E"/>
    <w:rsid w:val="005D718A"/>
    <w:rsid w:val="005E610B"/>
    <w:rsid w:val="005F2730"/>
    <w:rsid w:val="005F6561"/>
    <w:rsid w:val="00602BCF"/>
    <w:rsid w:val="00604519"/>
    <w:rsid w:val="00605FF5"/>
    <w:rsid w:val="00610D8A"/>
    <w:rsid w:val="00611948"/>
    <w:rsid w:val="00612984"/>
    <w:rsid w:val="00622CFC"/>
    <w:rsid w:val="00624CBA"/>
    <w:rsid w:val="00626595"/>
    <w:rsid w:val="0062757B"/>
    <w:rsid w:val="00636AB3"/>
    <w:rsid w:val="006372E2"/>
    <w:rsid w:val="00637C58"/>
    <w:rsid w:val="00641311"/>
    <w:rsid w:val="00642A35"/>
    <w:rsid w:val="006451E9"/>
    <w:rsid w:val="00650388"/>
    <w:rsid w:val="006560F8"/>
    <w:rsid w:val="00671294"/>
    <w:rsid w:val="00686BB9"/>
    <w:rsid w:val="0068756B"/>
    <w:rsid w:val="00692A8F"/>
    <w:rsid w:val="0069439A"/>
    <w:rsid w:val="00697CDC"/>
    <w:rsid w:val="006B1960"/>
    <w:rsid w:val="006C0343"/>
    <w:rsid w:val="006C42A6"/>
    <w:rsid w:val="006D00F4"/>
    <w:rsid w:val="006F17BD"/>
    <w:rsid w:val="006F266F"/>
    <w:rsid w:val="006F7B62"/>
    <w:rsid w:val="00704804"/>
    <w:rsid w:val="0071379E"/>
    <w:rsid w:val="007265E3"/>
    <w:rsid w:val="007265EE"/>
    <w:rsid w:val="0073521C"/>
    <w:rsid w:val="007416EF"/>
    <w:rsid w:val="00745F17"/>
    <w:rsid w:val="00746CED"/>
    <w:rsid w:val="007503AB"/>
    <w:rsid w:val="007513C0"/>
    <w:rsid w:val="0075751C"/>
    <w:rsid w:val="007600C1"/>
    <w:rsid w:val="007616E8"/>
    <w:rsid w:val="0076709B"/>
    <w:rsid w:val="007742B0"/>
    <w:rsid w:val="00787A29"/>
    <w:rsid w:val="007940A6"/>
    <w:rsid w:val="00797657"/>
    <w:rsid w:val="007A0194"/>
    <w:rsid w:val="007A5B95"/>
    <w:rsid w:val="007B2E0F"/>
    <w:rsid w:val="007B4B14"/>
    <w:rsid w:val="007B7E0F"/>
    <w:rsid w:val="007C4F6F"/>
    <w:rsid w:val="007C52CC"/>
    <w:rsid w:val="007D3BB2"/>
    <w:rsid w:val="007D6145"/>
    <w:rsid w:val="007E0C72"/>
    <w:rsid w:val="007F1779"/>
    <w:rsid w:val="007F6F73"/>
    <w:rsid w:val="007F6FD0"/>
    <w:rsid w:val="00800B83"/>
    <w:rsid w:val="0080448D"/>
    <w:rsid w:val="008122D9"/>
    <w:rsid w:val="00814B30"/>
    <w:rsid w:val="00820FEE"/>
    <w:rsid w:val="00822937"/>
    <w:rsid w:val="00823215"/>
    <w:rsid w:val="00825665"/>
    <w:rsid w:val="00827A02"/>
    <w:rsid w:val="008336FE"/>
    <w:rsid w:val="008345A6"/>
    <w:rsid w:val="00836EEE"/>
    <w:rsid w:val="00843056"/>
    <w:rsid w:val="008434ED"/>
    <w:rsid w:val="008450E3"/>
    <w:rsid w:val="00847E4A"/>
    <w:rsid w:val="0085520D"/>
    <w:rsid w:val="00861094"/>
    <w:rsid w:val="008610EF"/>
    <w:rsid w:val="008661BC"/>
    <w:rsid w:val="00870696"/>
    <w:rsid w:val="00870C5E"/>
    <w:rsid w:val="00870F4A"/>
    <w:rsid w:val="00877A7C"/>
    <w:rsid w:val="008874F3"/>
    <w:rsid w:val="008877C1"/>
    <w:rsid w:val="008A1970"/>
    <w:rsid w:val="008A3CE9"/>
    <w:rsid w:val="008A4FA2"/>
    <w:rsid w:val="008A5614"/>
    <w:rsid w:val="008B0FDC"/>
    <w:rsid w:val="008B5DB1"/>
    <w:rsid w:val="008C4909"/>
    <w:rsid w:val="008D2356"/>
    <w:rsid w:val="008D38EA"/>
    <w:rsid w:val="008D69D8"/>
    <w:rsid w:val="008E593D"/>
    <w:rsid w:val="008E636C"/>
    <w:rsid w:val="008F12A1"/>
    <w:rsid w:val="008F30A8"/>
    <w:rsid w:val="008F492F"/>
    <w:rsid w:val="008F4F87"/>
    <w:rsid w:val="008F57D0"/>
    <w:rsid w:val="008F5A53"/>
    <w:rsid w:val="008F6AC5"/>
    <w:rsid w:val="008F7516"/>
    <w:rsid w:val="00904F3B"/>
    <w:rsid w:val="009062E7"/>
    <w:rsid w:val="00907C0F"/>
    <w:rsid w:val="009150B4"/>
    <w:rsid w:val="009166BA"/>
    <w:rsid w:val="00916918"/>
    <w:rsid w:val="009340B0"/>
    <w:rsid w:val="00941069"/>
    <w:rsid w:val="00943F7A"/>
    <w:rsid w:val="00943FE6"/>
    <w:rsid w:val="00944B67"/>
    <w:rsid w:val="0094760D"/>
    <w:rsid w:val="00950622"/>
    <w:rsid w:val="009509CC"/>
    <w:rsid w:val="00955A84"/>
    <w:rsid w:val="00977925"/>
    <w:rsid w:val="00985CFE"/>
    <w:rsid w:val="00990A5E"/>
    <w:rsid w:val="00990C74"/>
    <w:rsid w:val="009A2D67"/>
    <w:rsid w:val="009B689D"/>
    <w:rsid w:val="009C0F7C"/>
    <w:rsid w:val="009D0671"/>
    <w:rsid w:val="009D66F1"/>
    <w:rsid w:val="009D7780"/>
    <w:rsid w:val="009E189A"/>
    <w:rsid w:val="009E6946"/>
    <w:rsid w:val="009F00AC"/>
    <w:rsid w:val="009F3771"/>
    <w:rsid w:val="00A00FA1"/>
    <w:rsid w:val="00A03AC5"/>
    <w:rsid w:val="00A06A88"/>
    <w:rsid w:val="00A07650"/>
    <w:rsid w:val="00A13C4F"/>
    <w:rsid w:val="00A22BEA"/>
    <w:rsid w:val="00A25375"/>
    <w:rsid w:val="00A40799"/>
    <w:rsid w:val="00A41E70"/>
    <w:rsid w:val="00A52BA8"/>
    <w:rsid w:val="00A55A67"/>
    <w:rsid w:val="00A57C9A"/>
    <w:rsid w:val="00A63471"/>
    <w:rsid w:val="00A7357B"/>
    <w:rsid w:val="00A757C2"/>
    <w:rsid w:val="00A76C6F"/>
    <w:rsid w:val="00A90A3D"/>
    <w:rsid w:val="00A93551"/>
    <w:rsid w:val="00A97AAB"/>
    <w:rsid w:val="00AB0F9E"/>
    <w:rsid w:val="00AB39A1"/>
    <w:rsid w:val="00AC2F53"/>
    <w:rsid w:val="00AC330F"/>
    <w:rsid w:val="00AD1D43"/>
    <w:rsid w:val="00AE0FAD"/>
    <w:rsid w:val="00AE1488"/>
    <w:rsid w:val="00AE3BF6"/>
    <w:rsid w:val="00AE6BE8"/>
    <w:rsid w:val="00AE7774"/>
    <w:rsid w:val="00AF3657"/>
    <w:rsid w:val="00AF54A5"/>
    <w:rsid w:val="00AF5F09"/>
    <w:rsid w:val="00AF6077"/>
    <w:rsid w:val="00AF7208"/>
    <w:rsid w:val="00B050EA"/>
    <w:rsid w:val="00B24527"/>
    <w:rsid w:val="00B34E8B"/>
    <w:rsid w:val="00B45BBC"/>
    <w:rsid w:val="00B46189"/>
    <w:rsid w:val="00B47BC7"/>
    <w:rsid w:val="00B55DE3"/>
    <w:rsid w:val="00B56C49"/>
    <w:rsid w:val="00B612D8"/>
    <w:rsid w:val="00B63A42"/>
    <w:rsid w:val="00B66E1A"/>
    <w:rsid w:val="00B70BBD"/>
    <w:rsid w:val="00B74E6F"/>
    <w:rsid w:val="00B81CF0"/>
    <w:rsid w:val="00B85DC2"/>
    <w:rsid w:val="00B90805"/>
    <w:rsid w:val="00B91C4B"/>
    <w:rsid w:val="00B947A2"/>
    <w:rsid w:val="00BA05FE"/>
    <w:rsid w:val="00BA2AB3"/>
    <w:rsid w:val="00BA30AF"/>
    <w:rsid w:val="00BA3141"/>
    <w:rsid w:val="00BA4349"/>
    <w:rsid w:val="00BA5887"/>
    <w:rsid w:val="00BB06BF"/>
    <w:rsid w:val="00BB2720"/>
    <w:rsid w:val="00BB4ED8"/>
    <w:rsid w:val="00BB4FCA"/>
    <w:rsid w:val="00BB5B82"/>
    <w:rsid w:val="00BB7153"/>
    <w:rsid w:val="00BB7F87"/>
    <w:rsid w:val="00BC5523"/>
    <w:rsid w:val="00BD2338"/>
    <w:rsid w:val="00BD4701"/>
    <w:rsid w:val="00BE394C"/>
    <w:rsid w:val="00BE4296"/>
    <w:rsid w:val="00BE7002"/>
    <w:rsid w:val="00BE72BB"/>
    <w:rsid w:val="00BF03E1"/>
    <w:rsid w:val="00BF274B"/>
    <w:rsid w:val="00C04857"/>
    <w:rsid w:val="00C06FB2"/>
    <w:rsid w:val="00C10661"/>
    <w:rsid w:val="00C123D7"/>
    <w:rsid w:val="00C25723"/>
    <w:rsid w:val="00C40301"/>
    <w:rsid w:val="00C460D5"/>
    <w:rsid w:val="00C56AA0"/>
    <w:rsid w:val="00C6351B"/>
    <w:rsid w:val="00C66845"/>
    <w:rsid w:val="00C748BC"/>
    <w:rsid w:val="00C80DE1"/>
    <w:rsid w:val="00C81677"/>
    <w:rsid w:val="00C86213"/>
    <w:rsid w:val="00CB1D08"/>
    <w:rsid w:val="00CB6E79"/>
    <w:rsid w:val="00CC4646"/>
    <w:rsid w:val="00CD0BED"/>
    <w:rsid w:val="00CD1D87"/>
    <w:rsid w:val="00CD2894"/>
    <w:rsid w:val="00CE4418"/>
    <w:rsid w:val="00D00FDD"/>
    <w:rsid w:val="00D1240A"/>
    <w:rsid w:val="00D21BC6"/>
    <w:rsid w:val="00D256E2"/>
    <w:rsid w:val="00D2769C"/>
    <w:rsid w:val="00D303E6"/>
    <w:rsid w:val="00D31DB2"/>
    <w:rsid w:val="00D578EA"/>
    <w:rsid w:val="00D60195"/>
    <w:rsid w:val="00D70834"/>
    <w:rsid w:val="00D7720B"/>
    <w:rsid w:val="00D812E4"/>
    <w:rsid w:val="00D823C5"/>
    <w:rsid w:val="00D87B03"/>
    <w:rsid w:val="00D95297"/>
    <w:rsid w:val="00DB6101"/>
    <w:rsid w:val="00DC66E5"/>
    <w:rsid w:val="00DD2FAD"/>
    <w:rsid w:val="00DE1471"/>
    <w:rsid w:val="00DE2534"/>
    <w:rsid w:val="00E0074A"/>
    <w:rsid w:val="00E02391"/>
    <w:rsid w:val="00E15128"/>
    <w:rsid w:val="00E1541E"/>
    <w:rsid w:val="00E168FC"/>
    <w:rsid w:val="00E215A6"/>
    <w:rsid w:val="00E2356A"/>
    <w:rsid w:val="00E30425"/>
    <w:rsid w:val="00E34B44"/>
    <w:rsid w:val="00E3553E"/>
    <w:rsid w:val="00E4025D"/>
    <w:rsid w:val="00E47971"/>
    <w:rsid w:val="00E51A53"/>
    <w:rsid w:val="00E56659"/>
    <w:rsid w:val="00E60398"/>
    <w:rsid w:val="00E7211D"/>
    <w:rsid w:val="00E72541"/>
    <w:rsid w:val="00E853F8"/>
    <w:rsid w:val="00E90C2D"/>
    <w:rsid w:val="00E92CAA"/>
    <w:rsid w:val="00E965D7"/>
    <w:rsid w:val="00E97776"/>
    <w:rsid w:val="00EA7E87"/>
    <w:rsid w:val="00EB0FBF"/>
    <w:rsid w:val="00EB30D7"/>
    <w:rsid w:val="00EB4663"/>
    <w:rsid w:val="00EC0297"/>
    <w:rsid w:val="00EC0366"/>
    <w:rsid w:val="00EC1F11"/>
    <w:rsid w:val="00EC797D"/>
    <w:rsid w:val="00EE0A2B"/>
    <w:rsid w:val="00EE2E52"/>
    <w:rsid w:val="00EF7FA5"/>
    <w:rsid w:val="00F01624"/>
    <w:rsid w:val="00F01E4F"/>
    <w:rsid w:val="00F0786D"/>
    <w:rsid w:val="00F13A05"/>
    <w:rsid w:val="00F1524F"/>
    <w:rsid w:val="00F22918"/>
    <w:rsid w:val="00F23B1A"/>
    <w:rsid w:val="00F36EFE"/>
    <w:rsid w:val="00F37782"/>
    <w:rsid w:val="00F45BB9"/>
    <w:rsid w:val="00F526D7"/>
    <w:rsid w:val="00F65C74"/>
    <w:rsid w:val="00F8129B"/>
    <w:rsid w:val="00F82BFE"/>
    <w:rsid w:val="00F85890"/>
    <w:rsid w:val="00F87BEC"/>
    <w:rsid w:val="00F9677A"/>
    <w:rsid w:val="00F97577"/>
    <w:rsid w:val="00FA0AA2"/>
    <w:rsid w:val="00FA1DA1"/>
    <w:rsid w:val="00FA31F7"/>
    <w:rsid w:val="00FA666A"/>
    <w:rsid w:val="00FB308B"/>
    <w:rsid w:val="00FB342F"/>
    <w:rsid w:val="00FC412C"/>
    <w:rsid w:val="00FC4D0A"/>
    <w:rsid w:val="00FC7B19"/>
    <w:rsid w:val="00FD0238"/>
    <w:rsid w:val="00FD360A"/>
    <w:rsid w:val="00FD3614"/>
    <w:rsid w:val="00FE5A52"/>
    <w:rsid w:val="00FF0A13"/>
    <w:rsid w:val="00FF191E"/>
    <w:rsid w:val="00FF3F6B"/>
    <w:rsid w:val="00FF645A"/>
    <w:rsid w:val="00FF7107"/>
    <w:rsid w:val="00FF77C7"/>
    <w:rsid w:val="05FA06DD"/>
    <w:rsid w:val="10B83D39"/>
    <w:rsid w:val="19923902"/>
    <w:rsid w:val="1C39580D"/>
    <w:rsid w:val="30792A97"/>
    <w:rsid w:val="585338F8"/>
    <w:rsid w:val="5E5276F8"/>
    <w:rsid w:val="61164056"/>
    <w:rsid w:val="659F31C5"/>
    <w:rsid w:val="6A74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link w:val="16"/>
    <w:qFormat/>
    <w:uiPriority w:val="0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pPr>
      <w:spacing w:after="120"/>
    </w:pPr>
  </w:style>
  <w:style w:type="paragraph" w:styleId="4">
    <w:name w:val="Body Text Indent"/>
    <w:basedOn w:val="1"/>
    <w:link w:val="15"/>
    <w:qFormat/>
    <w:uiPriority w:val="0"/>
    <w:pPr>
      <w:spacing w:after="120"/>
      <w:ind w:left="420" w:leftChars="200"/>
    </w:p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First Indent"/>
    <w:basedOn w:val="1"/>
    <w:uiPriority w:val="0"/>
    <w:pPr>
      <w:widowControl/>
      <w:spacing w:line="300" w:lineRule="auto"/>
      <w:ind w:firstLine="200" w:firstLineChars="200"/>
    </w:pPr>
    <w:rPr>
      <w:kern w:val="0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character" w:customStyle="1" w:styleId="14">
    <w:name w:val="页眉 Char"/>
    <w:basedOn w:val="11"/>
    <w:link w:val="7"/>
    <w:qFormat/>
    <w:uiPriority w:val="99"/>
    <w:rPr>
      <w:kern w:val="2"/>
      <w:sz w:val="18"/>
      <w:szCs w:val="18"/>
    </w:rPr>
  </w:style>
  <w:style w:type="character" w:customStyle="1" w:styleId="15">
    <w:name w:val="正文文本缩进 Char"/>
    <w:basedOn w:val="11"/>
    <w:link w:val="4"/>
    <w:qFormat/>
    <w:uiPriority w:val="0"/>
    <w:rPr>
      <w:kern w:val="2"/>
      <w:sz w:val="21"/>
    </w:rPr>
  </w:style>
  <w:style w:type="character" w:customStyle="1" w:styleId="16">
    <w:name w:val="标题 3 Char"/>
    <w:basedOn w:val="11"/>
    <w:link w:val="2"/>
    <w:uiPriority w:val="0"/>
    <w:rPr>
      <w:b/>
      <w:bCs/>
      <w:kern w:val="2"/>
      <w:sz w:val="32"/>
      <w:szCs w:val="32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image" Target="media/image2.wmf"/><Relationship Id="rId7" Type="http://schemas.openxmlformats.org/officeDocument/2006/relationships/image" Target="media/image1.w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17.wmf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7.bin"/><Relationship Id="rId27" Type="http://schemas.openxmlformats.org/officeDocument/2006/relationships/image" Target="media/image15.wmf"/><Relationship Id="rId26" Type="http://schemas.openxmlformats.org/officeDocument/2006/relationships/oleObject" Target="embeddings/oleObject6.bin"/><Relationship Id="rId25" Type="http://schemas.openxmlformats.org/officeDocument/2006/relationships/image" Target="media/image14.wmf"/><Relationship Id="rId24" Type="http://schemas.openxmlformats.org/officeDocument/2006/relationships/image" Target="media/image13.wmf"/><Relationship Id="rId23" Type="http://schemas.openxmlformats.org/officeDocument/2006/relationships/image" Target="media/image12.wmf"/><Relationship Id="rId22" Type="http://schemas.openxmlformats.org/officeDocument/2006/relationships/image" Target="media/image11.wmf"/><Relationship Id="rId21" Type="http://schemas.openxmlformats.org/officeDocument/2006/relationships/oleObject" Target="embeddings/oleObject5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9.wmf"/><Relationship Id="rId17" Type="http://schemas.openxmlformats.org/officeDocument/2006/relationships/oleObject" Target="embeddings/oleObject3.bin"/><Relationship Id="rId16" Type="http://schemas.openxmlformats.org/officeDocument/2006/relationships/image" Target="media/image8.wmf"/><Relationship Id="rId15" Type="http://schemas.openxmlformats.org/officeDocument/2006/relationships/oleObject" Target="embeddings/oleObject2.bin"/><Relationship Id="rId14" Type="http://schemas.openxmlformats.org/officeDocument/2006/relationships/image" Target="media/image7.wmf"/><Relationship Id="rId13" Type="http://schemas.openxmlformats.org/officeDocument/2006/relationships/oleObject" Target="embeddings/oleObject1.bin"/><Relationship Id="rId12" Type="http://schemas.openxmlformats.org/officeDocument/2006/relationships/image" Target="media/image6.wmf"/><Relationship Id="rId11" Type="http://schemas.openxmlformats.org/officeDocument/2006/relationships/image" Target="media/image5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Echo\09&#20132;&#36890;&#23433;&#20840;&#27861;&#35797;&#21367;\&#20132;&#27861;a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交法a.dot</Template>
  <Company>警察管理系制</Company>
  <Pages>1</Pages>
  <Words>791</Words>
  <Characters>936</Characters>
  <Lines>11</Lines>
  <Paragraphs>3</Paragraphs>
  <TotalTime>18</TotalTime>
  <ScaleCrop>false</ScaleCrop>
  <LinksUpToDate>false</LinksUpToDate>
  <CharactersWithSpaces>1333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2021-12-23T04:16:00Z</dcterms:created>
  <dc:creator>dell</dc:creator>
  <cp:lastModifiedBy>李涵</cp:lastModifiedBy>
  <cp:lastPrinted>2015-10-10T08:25:00Z</cp:lastPrinted>
  <dcterms:modified xsi:type="dcterms:W3CDTF">2025-03-18T16:00:14Z</dcterms:modified>
  <dc:title>警察管理系制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167B5C10539948EAB3BCAC52F0CDB355_13</vt:lpwstr>
  </property>
</Properties>
</file>